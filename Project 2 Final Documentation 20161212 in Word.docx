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04CC17" w14:textId="77777777" w:rsidR="00473F7D" w:rsidRDefault="006F19ED">
      <w:pPr>
        <w:rPr>
          <w:i/>
          <w:iCs/>
          <w:color w:val="04617B" w:themeColor="text2"/>
          <w:spacing w:val="5"/>
          <w:sz w:val="24"/>
          <w:szCs w:val="24"/>
        </w:rPr>
      </w:pPr>
      <w:r>
        <w:rPr>
          <w:i/>
          <w:iCs/>
          <w:smallCaps/>
          <w:noProof/>
          <w:color w:val="04617B" w:themeColor="text2"/>
          <w:spacing w:val="5"/>
          <w:sz w:val="24"/>
          <w:szCs w:val="24"/>
          <w:lang w:val="en-IE" w:eastAsia="en-IE"/>
        </w:rPr>
        <mc:AlternateContent>
          <mc:Choice Requires="wps">
            <w:drawing>
              <wp:anchor distT="0" distB="0" distL="114300" distR="114300" simplePos="0" relativeHeight="251606016" behindDoc="0" locked="0" layoutInCell="0" allowOverlap="1" wp14:anchorId="083C2F97" wp14:editId="07FA738D">
                <wp:simplePos x="0" y="0"/>
                <wp:positionH relativeFrom="margin">
                  <wp:align>left</wp:align>
                </wp:positionH>
                <wp:positionV relativeFrom="page">
                  <wp:align>center</wp:align>
                </wp:positionV>
                <wp:extent cx="4997303" cy="5027930"/>
                <wp:effectExtent l="0" t="0" r="0" b="635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7303"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4E8CC" w14:textId="77777777" w:rsidR="00483CC6" w:rsidRDefault="00FE7542">
                            <w:pPr>
                              <w:rPr>
                                <w:rFonts w:asciiTheme="majorHAnsi" w:eastAsiaTheme="majorEastAsia" w:hAnsiTheme="majorHAnsi" w:cstheme="majorBidi"/>
                                <w:smallCaps/>
                                <w:color w:val="004E6C" w:themeColor="accent2" w:themeShade="80"/>
                                <w:spacing w:val="20"/>
                                <w:sz w:val="56"/>
                                <w:szCs w:val="56"/>
                              </w:rPr>
                            </w:pPr>
                            <w:sdt>
                              <w:sdtPr>
                                <w:rPr>
                                  <w:rFonts w:asciiTheme="majorHAnsi" w:eastAsiaTheme="majorEastAsia" w:hAnsiTheme="majorHAnsi" w:cstheme="majorBidi"/>
                                  <w:smallCaps/>
                                  <w:color w:val="004E6C"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EndPr/>
                              <w:sdtContent>
                                <w:r w:rsidR="00483CC6">
                                  <w:rPr>
                                    <w:rFonts w:asciiTheme="majorHAnsi" w:eastAsiaTheme="majorEastAsia" w:hAnsiTheme="majorHAnsi" w:cstheme="majorBidi"/>
                                    <w:smallCaps/>
                                    <w:color w:val="004E6C" w:themeColor="accent2" w:themeShade="80"/>
                                    <w:spacing w:val="20"/>
                                    <w:sz w:val="56"/>
                                    <w:szCs w:val="56"/>
                                    <w:lang w:val="en-GB"/>
                                  </w:rPr>
                                  <w:t>Project 2</w:t>
                                </w:r>
                              </w:sdtContent>
                            </w:sdt>
                          </w:p>
                          <w:p w14:paraId="2E439DFF" w14:textId="77777777" w:rsidR="00483CC6" w:rsidRDefault="00FE7542">
                            <w:pPr>
                              <w:rPr>
                                <w:i/>
                                <w:iCs/>
                                <w:color w:val="004E6C" w:themeColor="accent2" w:themeShade="80"/>
                                <w:sz w:val="28"/>
                                <w:szCs w:val="28"/>
                              </w:rPr>
                            </w:pPr>
                            <w:sdt>
                              <w:sdtPr>
                                <w:rPr>
                                  <w:i/>
                                  <w:iCs/>
                                  <w:color w:val="004E6C"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EndPr/>
                              <w:sdtContent>
                                <w:r w:rsidR="00483CC6" w:rsidRPr="00177F4B">
                                  <w:rPr>
                                    <w:i/>
                                    <w:iCs/>
                                    <w:color w:val="004E6C" w:themeColor="accent2" w:themeShade="80"/>
                                    <w:sz w:val="28"/>
                                    <w:szCs w:val="28"/>
                                  </w:rPr>
                                  <w:t>https://workload-mis.herokuapp.com/</w:t>
                                </w:r>
                              </w:sdtContent>
                            </w:sdt>
                          </w:p>
                          <w:p w14:paraId="731108D7" w14:textId="77777777" w:rsidR="00483CC6" w:rsidRDefault="00483CC6">
                            <w:pPr>
                              <w:rPr>
                                <w:i/>
                                <w:iCs/>
                                <w:color w:val="004E6C" w:themeColor="accent2" w:themeShade="80"/>
                                <w:sz w:val="28"/>
                                <w:szCs w:val="28"/>
                              </w:rPr>
                            </w:pPr>
                          </w:p>
                          <w:p w14:paraId="6F8D0BB3" w14:textId="77777777" w:rsidR="00483CC6" w:rsidRDefault="00FE7542" w:rsidP="00283CAD">
                            <w:pPr>
                              <w:jc w:val="both"/>
                            </w:pPr>
                            <w:sdt>
                              <w:sdtPr>
                                <w:alias w:val="Abstract"/>
                                <w:id w:val="83737011"/>
                                <w:dataBinding w:prefixMappings="xmlns:ns0='http://schemas.microsoft.com/office/2006/coverPageProps'" w:xpath="/ns0:CoverPageProperties[1]/ns0:Abstract[1]" w:storeItemID="{55AF091B-3C7A-41E3-B477-F2FDAA23CFDA}"/>
                                <w:text/>
                              </w:sdtPr>
                              <w:sdtEndPr/>
                              <w:sdtContent>
                                <w:r w:rsidR="00483CC6">
                                  <w:t>This is an interactive data visualization website built using crossfilter.js, dc.js, d3.js and queue.js libraries. It includes a ‘tutorial-like’ feature using the intro.js library. Data is stored in a ClearDB SQL database and is queried in a variety of ways in order to present meaningful MIS views. Python is the language used for accessing the database. The site is hosted on Heroku.com. It was built using the Flask Framework, a bootstrap grid layout and is a site that sizes appropriately on tablet or PC.</w:t>
                                </w:r>
                              </w:sdtContent>
                            </w:sdt>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50000</wp14:pctHeight>
                </wp14:sizeRelV>
              </wp:anchor>
            </w:drawing>
          </mc:Choice>
          <mc:Fallback>
            <w:pict>
              <v:rect w14:anchorId="083C2F97" id="Rectangle 89" o:spid="_x0000_s1026" style="position:absolute;margin-left:0;margin-top:0;width:393.5pt;height:395.9pt;z-index:251606016;visibility:visible;mso-wrap-style:square;mso-width-percent:0;mso-height-percent:500;mso-wrap-distance-left:9pt;mso-wrap-distance-top:0;mso-wrap-distance-right:9pt;mso-wrap-distance-bottom:0;mso-position-horizontal:left;mso-position-horizontal-relative:margin;mso-position-vertical:center;mso-position-vertical-relative:page;mso-width-percent: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" o:allowincell="f" filled="f" stroked="f">
                <v:textbox>
                  <w:txbxContent>
                    <w:p w14:paraId="0464E8CC" w14:textId="77777777" w:rsidR="00483CC6" w:rsidRDefault="00FE7542">
                      <w:pPr>
                        <w:rPr>
                          <w:rFonts w:asciiTheme="majorHAnsi" w:eastAsiaTheme="majorEastAsia" w:hAnsiTheme="majorHAnsi" w:cstheme="majorBidi"/>
                          <w:smallCaps/>
                          <w:color w:val="004E6C" w:themeColor="accent2" w:themeShade="80"/>
                          <w:spacing w:val="20"/>
                          <w:sz w:val="56"/>
                          <w:szCs w:val="56"/>
                        </w:rPr>
                      </w:pPr>
                      <w:sdt>
                        <w:sdtPr>
                          <w:rPr>
                            <w:rFonts w:asciiTheme="majorHAnsi" w:eastAsiaTheme="majorEastAsia" w:hAnsiTheme="majorHAnsi" w:cstheme="majorBidi"/>
                            <w:smallCaps/>
                            <w:color w:val="004E6C"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EndPr/>
                        <w:sdtContent>
                          <w:r w:rsidR="00483CC6">
                            <w:rPr>
                              <w:rFonts w:asciiTheme="majorHAnsi" w:eastAsiaTheme="majorEastAsia" w:hAnsiTheme="majorHAnsi" w:cstheme="majorBidi"/>
                              <w:smallCaps/>
                              <w:color w:val="004E6C" w:themeColor="accent2" w:themeShade="80"/>
                              <w:spacing w:val="20"/>
                              <w:sz w:val="56"/>
                              <w:szCs w:val="56"/>
                              <w:lang w:val="en-GB"/>
                            </w:rPr>
                            <w:t>Project 2</w:t>
                          </w:r>
                        </w:sdtContent>
                      </w:sdt>
                    </w:p>
                    <w:p w14:paraId="2E439DFF" w14:textId="77777777" w:rsidR="00483CC6" w:rsidRDefault="00FE7542">
                      <w:pPr>
                        <w:rPr>
                          <w:i/>
                          <w:iCs/>
                          <w:color w:val="004E6C" w:themeColor="accent2" w:themeShade="80"/>
                          <w:sz w:val="28"/>
                          <w:szCs w:val="28"/>
                        </w:rPr>
                      </w:pPr>
                      <w:sdt>
                        <w:sdtPr>
                          <w:rPr>
                            <w:i/>
                            <w:iCs/>
                            <w:color w:val="004E6C"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EndPr/>
                        <w:sdtContent>
                          <w:r w:rsidR="00483CC6" w:rsidRPr="00177F4B">
                            <w:rPr>
                              <w:i/>
                              <w:iCs/>
                              <w:color w:val="004E6C" w:themeColor="accent2" w:themeShade="80"/>
                              <w:sz w:val="28"/>
                              <w:szCs w:val="28"/>
                            </w:rPr>
                            <w:t>https://workload-mis.herokuapp.com/</w:t>
                          </w:r>
                        </w:sdtContent>
                      </w:sdt>
                    </w:p>
                    <w:p w14:paraId="731108D7" w14:textId="77777777" w:rsidR="00483CC6" w:rsidRDefault="00483CC6">
                      <w:pPr>
                        <w:rPr>
                          <w:i/>
                          <w:iCs/>
                          <w:color w:val="004E6C" w:themeColor="accent2" w:themeShade="80"/>
                          <w:sz w:val="28"/>
                          <w:szCs w:val="28"/>
                        </w:rPr>
                      </w:pPr>
                    </w:p>
                    <w:p w14:paraId="6F8D0BB3" w14:textId="77777777" w:rsidR="00483CC6" w:rsidRDefault="00FE7542" w:rsidP="00283CAD">
                      <w:pPr>
                        <w:jc w:val="both"/>
                      </w:pPr>
                      <w:sdt>
                        <w:sdtPr>
                          <w:alias w:val="Abstract"/>
                          <w:id w:val="83737011"/>
                          <w:dataBinding w:prefixMappings="xmlns:ns0='http://schemas.microsoft.com/office/2006/coverPageProps'" w:xpath="/ns0:CoverPageProperties[1]/ns0:Abstract[1]" w:storeItemID="{55AF091B-3C7A-41E3-B477-F2FDAA23CFDA}"/>
                          <w:text/>
                        </w:sdtPr>
                        <w:sdtEndPr/>
                        <w:sdtContent>
                          <w:r w:rsidR="00483CC6">
                            <w:t>This is an interactive data visualization website built using crossfilter.js, dc.js, d3.js and queue.js libraries. It includes a ‘tutorial-like’ feature using the intro.js library. Data is stored in a ClearDB SQL database and is queried in a variety of ways in order to present meaningful MIS views. Python is the language used for accessing the database. The site is hosted on Heroku.com. It was built using the Flask Framework, a bootstrap grid layout and is a site that sizes appropriately on tablet or PC.</w:t>
                          </w:r>
                        </w:sdtContent>
                      </w:sdt>
                    </w:p>
                  </w:txbxContent>
                </v:textbox>
                <w10:wrap anchorx="margin" anchory="page"/>
              </v:rect>
            </w:pict>
          </mc:Fallback>
        </mc:AlternateContent>
      </w:r>
      <w:sdt>
        <w:sdtPr>
          <w:rPr>
            <w:i/>
            <w:iCs/>
            <w:smallCaps/>
            <w:color w:val="04617B" w:themeColor="text2"/>
            <w:spacing w:val="5"/>
            <w:sz w:val="24"/>
            <w:szCs w:val="24"/>
          </w:rPr>
          <w:id w:val="-689369987"/>
          <w:docPartObj>
            <w:docPartGallery w:val="Cover Pages"/>
            <w:docPartUnique/>
          </w:docPartObj>
        </w:sdtPr>
        <w:sdtEndPr/>
        <w:sdtContent>
          <w:r w:rsidR="00444A52">
            <w:rPr>
              <w:i/>
              <w:iCs/>
              <w:smallCaps/>
              <w:noProof/>
              <w:color w:val="04617B" w:themeColor="text2"/>
              <w:spacing w:val="5"/>
              <w:sz w:val="24"/>
              <w:szCs w:val="24"/>
              <w:lang w:val="en-IE" w:eastAsia="en-IE"/>
            </w:rPr>
            <mc:AlternateContent>
              <mc:Choice Requires="wpg">
                <w:drawing>
                  <wp:anchor distT="0" distB="0" distL="114300" distR="114300" simplePos="0" relativeHeight="251607040" behindDoc="0" locked="0" layoutInCell="1" allowOverlap="1" wp14:anchorId="2E2F9B77" wp14:editId="736BF81A">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9050" t="0" r="17145" b="26670"/>
                    <wp:wrapNone/>
                    <wp:docPr id="1" name="Grou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chemeClr val="accent1">
                                        <a:lumMod val="40000"/>
                                        <a:lumOff val="60000"/>
                                      </a:schemeClr>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chemeClr val="bg2">
                                      <a:lumMod val="75000"/>
                                    </a:schemeClr>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chemeClr val="bg2"/>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7AE1CFED" id="Group 1" o:spid="_x0000_s1026" style="position:absolute;margin-left:0;margin-top:0;width:139.7pt;height:842.4pt;z-index:25160704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" fillcolor="#90c5f6 [1300]" stroked="f" strokecolor="#bfb675">
                        <v:fill color2="#0f6fc6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" strokecolor="#90c5f6 [1300]"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" strokecolor="#0f6fc6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" strokecolor="#76d8e8 [2414]"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" strokecolor="#dbf5f9 [3214]"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" fillcolor="#0f6fc6 [3204]" strokecolor="#0f6fc6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" fillcolor="#0f6fc6 [3204]" strokecolor="#0f6fc6 [3204]" strokeweight="3pt">
                      <v:stroke linestyle="thinThin"/>
                      <v:shadow color="#1f2f3f" opacity=".5" offset=",3pt"/>
                    </v:oval>
                    <w10:wrap anchorx="page" anchory="page"/>
                  </v:group>
                </w:pict>
              </mc:Fallback>
            </mc:AlternateContent>
          </w:r>
          <w:r w:rsidR="00444A52">
            <w:rPr>
              <w:rFonts w:ascii="Century Schoolbook" w:hAnsi="Century Schoolbook"/>
              <w:i/>
              <w:iCs/>
              <w:smallCaps/>
              <w:noProof/>
              <w:color w:val="4F271C"/>
              <w:spacing w:val="5"/>
              <w:sz w:val="32"/>
              <w:szCs w:val="32"/>
              <w:lang w:val="en-IE" w:eastAsia="en-IE"/>
            </w:rPr>
            <mc:AlternateContent>
              <mc:Choice Requires="wps">
                <w:drawing>
                  <wp:anchor distT="0" distB="0" distL="114300" distR="114300" simplePos="0" relativeHeight="251604992" behindDoc="0" locked="0" layoutInCell="0" allowOverlap="1" wp14:anchorId="1019E885" wp14:editId="4CF9FF85">
                    <wp:simplePos x="0" y="0"/>
                    <wp:positionH relativeFrom="margin">
                      <wp:align>left</wp:align>
                    </wp:positionH>
                    <wp:positionV relativeFrom="margin">
                      <wp:align>bottom</wp:align>
                    </wp:positionV>
                    <wp:extent cx="4660900" cy="815975"/>
                    <wp:effectExtent l="0" t="0" r="254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CA7E0B" w14:textId="77777777" w:rsidR="00483CC6" w:rsidRDefault="00FE7542">
                                <w:pPr>
                                  <w:spacing w:after="100"/>
                                  <w:rPr>
                                    <w:color w:val="0B5294" w:themeColor="accent1" w:themeShade="BF"/>
                                    <w:sz w:val="24"/>
                                    <w:szCs w:val="24"/>
                                  </w:rPr>
                                </w:pPr>
                                <w:sdt>
                                  <w:sdtPr>
                                    <w:rPr>
                                      <w:color w:val="0B5294" w:themeColor="accent1" w:themeShade="BF"/>
                                      <w:sz w:val="24"/>
                                      <w:szCs w:val="24"/>
                                    </w:rPr>
                                    <w:alias w:val="Author"/>
                                    <w:id w:val="280430085"/>
                                    <w:text/>
                                  </w:sdtPr>
                                  <w:sdtEndPr/>
                                  <w:sdtContent>
                                    <w:r w:rsidR="00483CC6">
                                      <w:rPr>
                                        <w:color w:val="0B5294" w:themeColor="accent1" w:themeShade="BF"/>
                                        <w:sz w:val="24"/>
                                        <w:szCs w:val="24"/>
                                      </w:rPr>
                                      <w:t>Maria Hynes</w:t>
                                    </w:r>
                                  </w:sdtContent>
                                </w:sdt>
                              </w:p>
                              <w:p w14:paraId="0F524D42" w14:textId="07B2663C" w:rsidR="00483CC6" w:rsidRDefault="00C55DD0">
                                <w:pPr>
                                  <w:spacing w:after="100"/>
                                  <w:rPr>
                                    <w:color w:val="0B5294" w:themeColor="accent1" w:themeShade="BF"/>
                                  </w:rPr>
                                </w:pPr>
                                <w:r>
                                  <w:rPr>
                                    <w:color w:val="0B5294" w:themeColor="accent1" w:themeShade="BF"/>
                                  </w:rPr>
                                  <w:t>30</w:t>
                                </w:r>
                                <w:r w:rsidRPr="00C55DD0">
                                  <w:rPr>
                                    <w:color w:val="0B5294" w:themeColor="accent1" w:themeShade="BF"/>
                                    <w:vertAlign w:val="superscript"/>
                                  </w:rPr>
                                  <w:t>th</w:t>
                                </w:r>
                                <w:r>
                                  <w:rPr>
                                    <w:color w:val="0B5294" w:themeColor="accent1" w:themeShade="BF"/>
                                  </w:rPr>
                                  <w:t xml:space="preserve"> August 2016</w:t>
                                </w:r>
                              </w:p>
                              <w:p w14:paraId="002FDF11" w14:textId="26FEE626" w:rsidR="00D977E8" w:rsidRPr="00453F50" w:rsidRDefault="00D977E8" w:rsidP="00453F50">
                                <w:pPr>
                                  <w:spacing w:after="100"/>
                                  <w:jc w:val="both"/>
                                  <w:rPr>
                                    <w:color w:val="0B5294" w:themeColor="accent1" w:themeShade="BF"/>
                                  </w:rPr>
                                </w:pPr>
                                <w:r w:rsidRPr="00D977E8">
                                  <w:rPr>
                                    <w:color w:val="0B5294" w:themeColor="accent1" w:themeShade="BF"/>
                                  </w:rPr>
                                  <w:t>https://github.com/mariahynes/workload-mis</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1019E885" id="Rectangle 54" o:spid="_x0000_s1027" style="position:absolute;margin-left:0;margin-top:0;width:367pt;height:64.25pt;z-index:25160499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w:txbxContent>
                        <w:p w14:paraId="4CCA7E0B" w14:textId="77777777" w:rsidR="00483CC6" w:rsidRDefault="00FE7542">
                          <w:pPr>
                            <w:spacing w:after="100"/>
                            <w:rPr>
                              <w:color w:val="0B5294" w:themeColor="accent1" w:themeShade="BF"/>
                              <w:sz w:val="24"/>
                              <w:szCs w:val="24"/>
                            </w:rPr>
                          </w:pPr>
                          <w:sdt>
                            <w:sdtPr>
                              <w:rPr>
                                <w:color w:val="0B5294" w:themeColor="accent1" w:themeShade="BF"/>
                                <w:sz w:val="24"/>
                                <w:szCs w:val="24"/>
                              </w:rPr>
                              <w:alias w:val="Author"/>
                              <w:id w:val="280430085"/>
                              <w:text/>
                            </w:sdtPr>
                            <w:sdtEndPr/>
                            <w:sdtContent>
                              <w:r w:rsidR="00483CC6">
                                <w:rPr>
                                  <w:color w:val="0B5294" w:themeColor="accent1" w:themeShade="BF"/>
                                  <w:sz w:val="24"/>
                                  <w:szCs w:val="24"/>
                                </w:rPr>
                                <w:t>Maria Hynes</w:t>
                              </w:r>
                            </w:sdtContent>
                          </w:sdt>
                        </w:p>
                        <w:p w14:paraId="0F524D42" w14:textId="07B2663C" w:rsidR="00483CC6" w:rsidRDefault="00C55DD0">
                          <w:pPr>
                            <w:spacing w:after="100"/>
                            <w:rPr>
                              <w:color w:val="0B5294" w:themeColor="accent1" w:themeShade="BF"/>
                            </w:rPr>
                          </w:pPr>
                          <w:r>
                            <w:rPr>
                              <w:color w:val="0B5294" w:themeColor="accent1" w:themeShade="BF"/>
                            </w:rPr>
                            <w:t>30</w:t>
                          </w:r>
                          <w:r w:rsidRPr="00C55DD0">
                            <w:rPr>
                              <w:color w:val="0B5294" w:themeColor="accent1" w:themeShade="BF"/>
                              <w:vertAlign w:val="superscript"/>
                            </w:rPr>
                            <w:t>th</w:t>
                          </w:r>
                          <w:r>
                            <w:rPr>
                              <w:color w:val="0B5294" w:themeColor="accent1" w:themeShade="BF"/>
                            </w:rPr>
                            <w:t xml:space="preserve"> August 2016</w:t>
                          </w:r>
                        </w:p>
                        <w:p w14:paraId="002FDF11" w14:textId="26FEE626" w:rsidR="00D977E8" w:rsidRPr="00453F50" w:rsidRDefault="00D977E8" w:rsidP="00453F50">
                          <w:pPr>
                            <w:spacing w:after="100"/>
                            <w:jc w:val="both"/>
                            <w:rPr>
                              <w:color w:val="0B5294" w:themeColor="accent1" w:themeShade="BF"/>
                            </w:rPr>
                          </w:pPr>
                          <w:r w:rsidRPr="00D977E8">
                            <w:rPr>
                              <w:color w:val="0B5294" w:themeColor="accent1" w:themeShade="BF"/>
                            </w:rPr>
                            <w:t>https://github.com/mariahynes/workload-mis</w:t>
                          </w:r>
                        </w:p>
                      </w:txbxContent>
                    </v:textbox>
                    <w10:wrap anchorx="margin" anchory="margin"/>
                  </v:rect>
                </w:pict>
              </mc:Fallback>
            </mc:AlternateContent>
          </w:r>
          <w:r w:rsidR="00444A52">
            <w:rPr>
              <w:i/>
              <w:iCs/>
              <w:smallCaps/>
              <w:color w:val="04617B" w:themeColor="text2"/>
              <w:spacing w:val="5"/>
              <w:sz w:val="24"/>
              <w:szCs w:val="24"/>
            </w:rPr>
            <w:br w:type="page"/>
          </w:r>
          <w:bookmarkStart w:id="0" w:name="_GoBack"/>
          <w:bookmarkEnd w:id="0"/>
        </w:sdtContent>
      </w:sdt>
    </w:p>
    <w:p w14:paraId="25167622" w14:textId="77777777" w:rsidR="00473F7D" w:rsidRDefault="00FE7542" w:rsidP="00353D71">
      <w:pPr>
        <w:pStyle w:val="Title"/>
        <w:outlineLvl w:val="4"/>
        <w:rPr>
          <w:szCs w:val="52"/>
        </w:rPr>
      </w:pPr>
      <w:sdt>
        <w:sdtPr>
          <w:id w:val="221498486"/>
          <w:dataBinding w:prefixMappings="xmlns:ns0='http://purl.org/dc/elements/1.1/' xmlns:ns1='http://schemas.openxmlformats.org/package/2006/metadata/core-properties' " w:xpath="/ns1:coreProperties[1]/ns0:title[1]" w:storeItemID="{6C3C8BC8-F283-45AE-878A-BAB7291924A1}"/>
          <w:text/>
        </w:sdtPr>
        <w:sdtEndPr/>
        <w:sdtContent>
          <w:r w:rsidR="00177F4B">
            <w:rPr>
              <w:lang w:val="en-GB"/>
            </w:rPr>
            <w:t>Project 2</w:t>
          </w:r>
        </w:sdtContent>
      </w:sdt>
      <w:r w:rsidR="00444A52">
        <w:rPr>
          <w:noProof/>
          <w:szCs w:val="52"/>
          <w:lang w:val="en-IE" w:eastAsia="en-IE"/>
        </w:rPr>
        <mc:AlternateContent>
          <mc:Choice Requires="wpg">
            <w:drawing>
              <wp:anchor distT="0" distB="0" distL="114300" distR="114300" simplePos="0" relativeHeight="251580416" behindDoc="0" locked="0" layoutInCell="1" allowOverlap="1" wp14:anchorId="2DCC7CEA" wp14:editId="18E0F08E">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3"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4"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BCFD3BA" id="Group 62" o:spid="_x0000_s1026" style="position:absolute;margin-left:0;margin-top:10in;width:43.2pt;height:43.2pt;z-index:2515804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1FJ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lwNRSR0EAAAqCwAADgAAAAAAAAAAAAAAAAAuAgAAZHJzL2Uyb0RvYy54bWxQSwECLQAU&#10;AAYACAAAACEAkPxJ0twAAAAJAQAADwAAAAAAAAAAAAAAAAB3BgAAZHJzL2Rvd25yZXYueG1sUEsF&#10;BgAAAAAEAAQA8wAAAIAHAAAAAA==&#10;">
                <v:oval id="Oval 6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1440" behindDoc="0" locked="0" layoutInCell="1" allowOverlap="1" wp14:anchorId="08793F5F" wp14:editId="2E80D370">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0"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1"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F7D06C9" id="Group 59" o:spid="_x0000_s1026" style="position:absolute;margin-left:0;margin-top:10in;width:43.2pt;height:43.2pt;z-index:2515814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QHQ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Ng/sUB0EAAAqCwAADgAAAAAAAAAAAAAAAAAuAgAAZHJzL2Uyb0RvYy54bWxQSwECLQAU&#10;AAYACAAAACEAkPxJ0twAAAAJAQAADwAAAAAAAAAAAAAAAAB3BgAAZHJzL2Rvd25yZXYueG1sUEsF&#10;BgAAAAAEAAQA8wAAAIAHAAAAAA==&#10;">
                <v:oval id="Oval 6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2464" behindDoc="0" locked="0" layoutInCell="1" allowOverlap="1" wp14:anchorId="1F3C44CF" wp14:editId="662879DC">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49F705D" id="Group 56" o:spid="_x0000_s1026" style="position:absolute;margin-left:0;margin-top:10in;width:43.2pt;height:43.2pt;z-index:2515824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C7&#10;zI9IFgQAACoLAAAOAAAAAAAAAAAAAAAAAC4CAABkcnMvZTJvRG9jLnhtbFBLAQItABQABgAIAAAA&#10;IQCQ/EnS3AAAAAkBAAAPAAAAAAAAAAAAAAAAAHAGAABkcnMvZG93bnJldi54bWxQSwUGAAAAAAQA&#10;BADzAAAAeQcAAAAA&#10;">
                <v:oval id="Oval 5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LZwgAAANsAAAAPAAAAZHJzL2Rvd25yZXYueG1sRE9Na4NA&#10;EL0H+h+WKeQS4ppCSz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BnEELZwgAAANsAAAAPAAAA&#10;AAAAAAAAAAAAAAcCAABkcnMvZG93bnJldi54bWxQSwUGAAAAAAMAAwC3AAAA9gI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3488" behindDoc="0" locked="0" layoutInCell="1" allowOverlap="1" wp14:anchorId="39D7E3C2" wp14:editId="2A496677">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4"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5"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D3F9626" id="Group 53" o:spid="_x0000_s1026" style="position:absolute;margin-left:0;margin-top:10in;width:43.2pt;height:43.2pt;z-index:2515834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yFFg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U&#10;2fyFFgQAACoLAAAOAAAAAAAAAAAAAAAAAC4CAABkcnMvZTJvRG9jLnhtbFBLAQItABQABgAIAAAA&#10;IQCQ/EnS3AAAAAkBAAAPAAAAAAAAAAAAAAAAAHAGAABkcnMvZG93bnJldi54bWxQSwUGAAAAAAQA&#10;BADzAAAAeQcAAAAA&#10;">
                <v:oval id="Oval 5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4512" behindDoc="0" locked="0" layoutInCell="1" allowOverlap="1" wp14:anchorId="5CECA6AA" wp14:editId="7DC2B3E0">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1"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2"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F172351" id="Group 50" o:spid="_x0000_s1026" style="position:absolute;margin-left:0;margin-top:10in;width:43.2pt;height:43.2pt;z-index:2515845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Ld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EdAz0B6yJG5FsEcyJnGJgObWzHejx+EjRCGd7z8TcL24uW+njfWGO2nH3gF&#10;/shBcUPOsRa9dgFho6PJweM5B/SoUAmLUZjEIUApYes0NjkqW0ikPuW5cRRgBNteGKdLm8Gy3Z3O&#10;w2l7WA80QpLZaw3UEzQdF9SbfKJUfh2l9y0ZqcmU1HTNlHozpe8fCEOR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fswEZc7+8sdMpTgKscKCDHDjbJ6fxhF17Rwk+2Oga9Al+rO1LFuK4sKcJ+04b8SCX8W&#10;iZ/gbQUSwCiK/H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A/xwt0PBAAA&#10;KgsAAA4AAAAAAAAAAAAAAAAALgIAAGRycy9lMm9Eb2MueG1sUEsBAi0AFAAGAAgAAAAhAJD8SdLc&#10;AAAACQEAAA8AAAAAAAAAAAAAAAAAaQYAAGRycy9kb3ducmV2LnhtbFBLBQYAAAAABAAEAPMAAABy&#10;BwAAAAA=&#10;">
                <v:oval id="Oval 5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zxAAAANsAAAAPAAAAZHJzL2Rvd25yZXYueG1sRI9Ba8JA&#10;FITvhf6H5RW8FN1UaC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Ab4dTP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5536" behindDoc="0" locked="0" layoutInCell="1" allowOverlap="1" wp14:anchorId="317B9CB3" wp14:editId="6E375079">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8"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9"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2DFCB23" id="Group 47" o:spid="_x0000_s1026" style="position:absolute;margin-left:0;margin-top:10in;width:43.2pt;height:43.2pt;z-index:2515855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IA8At0YBAAAKgsAAA4AAAAAAAAAAAAAAAAALgIAAGRycy9lMm9Eb2MueG1sUEsBAi0AFAAGAAgA&#10;AAAhAJD8SdLcAAAACQEAAA8AAAAAAAAAAAAAAAAAcgYAAGRycy9kb3ducmV2LnhtbFBLBQYAAAAA&#10;BAAEAPMAAAB7BwAAAAA=&#10;">
                <v:oval id="Oval 4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GfxAAAANsAAAAPAAAAZHJzL2Rvd25yZXYueG1sRI9Ba8JA&#10;FITvBf/D8gQvohulFE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I2FcZ/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6560" behindDoc="0" locked="0" layoutInCell="1" allowOverlap="1" wp14:anchorId="5B171CCE" wp14:editId="20B8E594">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5"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6"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5BD7CA4" id="Group 44" o:spid="_x0000_s1026" style="position:absolute;margin-left:0;margin-top:10in;width:43.2pt;height:43.2pt;z-index:2515865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S0JBvh0EAAAqCwAADgAAAAAAAAAAAAAAAAAuAgAAZHJzL2Uyb0RvYy54bWxQSwECLQAU&#10;AAYACAAAACEAkPxJ0twAAAAJAQAADwAAAAAAAAAAAAAAAAB3BgAAZHJzL2Rvd25yZXYueG1sUEsF&#10;BgAAAAAEAAQA8wAAAIAHAAAAAA==&#10;">
                <v:oval id="Oval 4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uXtxQAAANsAAAAPAAAAZHJzL2Rvd25yZXYueG1sRI9Ba8JA&#10;FITvBf/D8oReSt1YRC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D8GuXtxQAAANsAAAAP&#10;AAAAAAAAAAAAAAAAAAcCAABkcnMvZG93bnJldi54bWxQSwUGAAAAAAMAAwC3AAAA+QI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7584" behindDoc="0" locked="0" layoutInCell="1" allowOverlap="1" wp14:anchorId="704C10F7" wp14:editId="3133C865">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2"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3"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E4EDCDA" id="Group 41" o:spid="_x0000_s1026" style="position:absolute;margin-left:0;margin-top:10in;width:43.2pt;height:43.2pt;z-index:2515875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dsGA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Lslh2wYBAAAKg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Z1xAAAANsAAAAPAAAAZHJzL2Rvd25yZXYueG1sRI9Ba8JA&#10;FITvBf/D8gQvohttE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xtRnX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8608" behindDoc="0" locked="0" layoutInCell="1" allowOverlap="1" wp14:anchorId="2A9B9D7D" wp14:editId="2EF5933C">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9"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0"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4DD4BD" id="Group 38" o:spid="_x0000_s1026" style="position:absolute;margin-left:0;margin-top:10in;width:43.2pt;height:43.2pt;z-index:2515886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KU9BlIeBAAAKgsAAA4AAAAAAAAAAAAAAAAALgIAAGRycy9lMm9Eb2MueG1sUEsBAi0A&#10;FAAGAAgAAAAhAJD8SdLcAAAACQEAAA8AAAAAAAAAAAAAAAAAeAYAAGRycy9kb3ducmV2LnhtbFBL&#10;BQYAAAAABAAEAPMAAACBBwAAAAA=&#10;">
                <v:oval id="Oval 3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CwgAAANsAAAAPAAAAZHJzL2Rvd25yZXYueG1sRE9Na4NA&#10;EL0H+h+WKeQS4ppS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Acv9gCwgAAANsAAAAPAAAA&#10;AAAAAAAAAAAAAAcCAABkcnMvZG93bnJldi54bWxQSwUGAAAAAAMAAwC3AAAA9gI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9632" behindDoc="0" locked="0" layoutInCell="1" allowOverlap="1" wp14:anchorId="1E1E41EF" wp14:editId="09D43F33">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6"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7"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1B20923" id="Group 35" o:spid="_x0000_s1026" style="position:absolute;margin-left:0;margin-top:10in;width:43.2pt;height:43.2pt;z-index:2515896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StGw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Gmh9K0bBAAAKgsAAA4AAAAAAAAAAAAAAAAALgIAAGRycy9lMm9Eb2MueG1sUEsBAi0AFAAG&#10;AAgAAAAhAJD8SdLcAAAACQEAAA8AAAAAAAAAAAAAAAAAdQYAAGRycy9kb3ducmV2LnhtbFBLBQYA&#10;AAAABAAEAPMAAAB+BwAAAAA=&#10;">
                <v:oval id="Oval 3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MLxAAAANsAAAAPAAAAZHJzL2Rvd25yZXYueG1sRI9Ba8JA&#10;FITvBf/D8gQvohst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MtQMwv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0656" behindDoc="0" locked="0" layoutInCell="1" allowOverlap="1" wp14:anchorId="2E89450B" wp14:editId="632A95B4">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3"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4"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255ACB1" id="Group 32" o:spid="_x0000_s1026" style="position:absolute;margin-left:0;margin-top:10in;width:43.2pt;height:43.2pt;z-index:2515906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9m6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i/Zuh0EAAAqCwAADgAAAAAAAAAAAAAAAAAuAgAAZHJzL2Uyb0RvYy54bWxQSwECLQAU&#10;AAYACAAAACEAkPxJ0twAAAAJAQAADwAAAAAAAAAAAAAAAAB3BgAAZHJzL2Rvd25yZXYueG1sUEsF&#10;BgAAAAAEAAQA8wAAAIAHAAAAAA==&#10;">
                <v:oval id="Oval 3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18xAAAANsAAAAPAAAAZHJzL2Rvd25yZXYueG1sRI9Ba8JA&#10;FITvBf/D8gQvohttE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DuCrXz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1680" behindDoc="0" locked="0" layoutInCell="1" allowOverlap="1" wp14:anchorId="73BE0B01" wp14:editId="5CB925CA">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0"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07CFDF" id="Group 29" o:spid="_x0000_s1026" style="position:absolute;margin-left:0;margin-top:10in;width:43.2pt;height:43.2pt;z-index:25159168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AoHg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HVWECgeBAAAKgsAAA4AAAAAAAAAAAAAAAAALgIAAGRycy9lMm9Eb2MueG1sUEsBAi0A&#10;FAAGAAgAAAAhAJD8SdLcAAAACQEAAA8AAAAAAAAAAAAAAAAAeAYAAGRycy9kb3ducmV2LnhtbFBL&#10;BQYAAAAABAAEAPMAAACBBwAAAAA=&#10;">
                <v:oval id="Oval 3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7kxAAAANsAAAAPAAAAZHJzL2Rvd25yZXYueG1sRI9Ba8JA&#10;FITvhf6H5RV6KbpRQU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Cv1DuT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2704" behindDoc="0" locked="0" layoutInCell="1" allowOverlap="1" wp14:anchorId="45EB9D1C" wp14:editId="7AF71622">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8"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ACDE030" id="Group 26" o:spid="_x0000_s1026" style="position:absolute;margin-left:0;margin-top:10in;width:43.2pt;height:43.2pt;z-index:25159270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JQN&#10;qNoVBAAAKgsAAA4AAAAAAAAAAAAAAAAALgIAAGRycy9lMm9Eb2MueG1sUEsBAi0AFAAGAAgAAAAh&#10;AJD8SdLcAAAACQEAAA8AAAAAAAAAAAAAAAAAbwYAAGRycy9kb3ducmV2LnhtbFBLBQYAAAAABAAE&#10;APMAAAB4BwAAAAA=&#10;">
                <v:oval id="Oval 2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3728" behindDoc="0" locked="0" layoutInCell="1" allowOverlap="1" wp14:anchorId="741903D2" wp14:editId="7EB477A9">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4"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5"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0849B39" id="Group 23" o:spid="_x0000_s1026" style="position:absolute;margin-left:0;margin-top:10in;width:43.2pt;height:43.2pt;z-index:25159372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7&#10;GNsXFgQAACoLAAAOAAAAAAAAAAAAAAAAAC4CAABkcnMvZTJvRG9jLnhtbFBLAQItABQABgAIAAAA&#10;IQCQ/EnS3AAAAAkBAAAPAAAAAAAAAAAAAAAAAHAGAABkcnMvZG93bnJldi54bWxQSwUGAAAAAAQA&#10;BADzAAAAeQcAAAAA&#10;">
                <v:oval id="Oval 2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4752" behindDoc="0" locked="0" layoutInCell="1" allowOverlap="1" wp14:anchorId="6C5F8FA5" wp14:editId="29169385">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1"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2"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D60FEB7" id="Group 20" o:spid="_x0000_s1026" style="position:absolute;margin-left:0;margin-top:10in;width:43.2pt;height:43.2pt;z-index:25159475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VP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tAz0B6yJG5FsEcyJnGJgObWzHejx+EjRCGd7z8TcL24uW+njfWGO2nH3gF&#10;/shBcUPOsRa9dgFho6PJweM5B/SoUAmLUZjEIUApYes0NjkqW0ikPuW5cRRgBNteGKdLm8Gy3Z3O&#10;w2l7WA80QpLZaw3UEzQdF9SbfKJUfh2l9y0ZqcmU1HTNlHozpe8fCEO+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WulEpc7+8sdMpTgKscKCDHDjbJ6fxhF17Rwk+2Oga9Al+rO1LFuK4sKcJ+04b8SCX8W&#10;iZ/gbQUSwCjy/X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CAw5U8PBAAA&#10;KgsAAA4AAAAAAAAAAAAAAAAALgIAAGRycy9lMm9Eb2MueG1sUEsBAi0AFAAGAAgAAAAhAJD8SdLc&#10;AAAACQEAAA8AAAAAAAAAAAAAAAAAaQYAAGRycy9kb3ducmV2LnhtbFBLBQYAAAAABAAEAPMAAABy&#10;BwAAAAA=&#10;">
                <v:oval id="Oval 2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5776" behindDoc="0" locked="0" layoutInCell="1" allowOverlap="1" wp14:anchorId="6226226A" wp14:editId="6C033930">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8"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9"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344295E" id="Group 17" o:spid="_x0000_s1026" style="position:absolute;margin-left:0;margin-top:10in;width:43.2pt;height:43.2pt;z-index:2515957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3RCKLhcEAAAqCwAADgAAAAAAAAAAAAAAAAAuAgAAZHJzL2Uyb0RvYy54bWxQSwECLQAUAAYACAAA&#10;ACEAkPxJ0twAAAAJAQAADwAAAAAAAAAAAAAAAABxBgAAZHJzL2Rvd25yZXYueG1sUEsFBgAAAAAE&#10;AAQA8wAAAHoHAAAAAA==&#10;">
                <v:oval id="Oval 1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6800" behindDoc="0" locked="0" layoutInCell="1" allowOverlap="1" wp14:anchorId="52B5C9DE" wp14:editId="230E24FD">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5"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6"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364A6FF" id="Group 14" o:spid="_x0000_s1026" style="position:absolute;margin-left:0;margin-top:10in;width:43.2pt;height:43.2pt;z-index:2515968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lNHA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AWbslNHAQAACoLAAAOAAAAAAAAAAAAAAAAAC4CAABkcnMvZTJvRG9jLnhtbFBLAQItABQA&#10;BgAIAAAAIQCQ/EnS3AAAAAkBAAAPAAAAAAAAAAAAAAAAAHYGAABkcnMvZG93bnJldi54bWxQSwUG&#10;AAAAAAQABADzAAAAfwcAAAAA&#10;">
                <v:oval id="Oval 1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7824" behindDoc="0" locked="0" layoutInCell="1" allowOverlap="1" wp14:anchorId="70ADC17E" wp14:editId="54E4F8D5">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2085660" id="Group 11" o:spid="_x0000_s1026" style="position:absolute;margin-left:0;margin-top:10in;width:43.2pt;height:43.2pt;z-index:2515978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fFw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5gkPnxcEAAAqCwAADgAAAAAAAAAAAAAAAAAuAgAAZHJzL2Uyb0RvYy54bWxQSwECLQAUAAYACAAA&#10;ACEAkPxJ0twAAAAJAQAADwAAAAAAAAAAAAAAAABxBgAAZHJzL2Rvd25yZXYueG1sUEsFBgAAAAAE&#10;AAQA8wAAAHoHAAAAAA==&#10;">
                <v:oval id="Oval 1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owgAAANsAAAAPAAAAZHJzL2Rvd25yZXYueG1sRE9Na8JA&#10;EL0L/odlhF5EN60g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D/3mlowgAAANsAAAAPAAAA&#10;AAAAAAAAAAAAAAcCAABkcnMvZG93bnJldi54bWxQSwUGAAAAAAMAAwC3AAAA9gI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8848" behindDoc="0" locked="0" layoutInCell="1" allowOverlap="1" wp14:anchorId="6F2AD92B" wp14:editId="59DA45FF">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497DCFF" id="Group 8" o:spid="_x0000_s1026" style="position:absolute;margin-left:0;margin-top:10in;width:43.2pt;height:43.2pt;z-index:2515988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NRawB0EAAAmCwAADgAAAAAAAAAAAAAAAAAuAgAAZHJzL2Uyb0RvYy54bWxQSwECLQAU&#10;AAYACAAAACEAkPxJ0twAAAAJAQAADwAAAAAAAAAAAAAAAAB3BgAAZHJzL2Rvd25yZXYueG1sUEsF&#10;BgAAAAAEAAQA8wAAAIAHAAAAAA==&#10;">
                <v:oval id="Oval 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9872" behindDoc="0" locked="0" layoutInCell="1" allowOverlap="1" wp14:anchorId="25BC3FC0" wp14:editId="41E662BF">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7FB4E62" id="Group 5" o:spid="_x0000_s1026" style="position:absolute;margin-left:0;margin-top:10in;width:43.2pt;height:43.2pt;z-index:2515998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3OGQQAACQ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OuA3OGQQAACQLAAAOAAAAAAAAAAAAAAAAAC4CAABkcnMvZTJvRG9jLnhtbFBLAQItABQABgAI&#10;AAAAIQCQ/EnS3AAAAAkBAAAPAAAAAAAAAAAAAAAAAHMGAABkcnMvZG93bnJldi54bWxQSwUGAAAA&#10;AAQABADzAAAAfAcAAAAA&#10;">
                <v:oval id="Oval 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600896" behindDoc="0" locked="0" layoutInCell="1" allowOverlap="1" wp14:anchorId="3E67037E" wp14:editId="10FDC4E7">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0F6C3A5" id="Group 2" o:spid="_x0000_s1026" style="position:absolute;margin-left:0;margin-top:10in;width:43.2pt;height:43.2pt;z-index:2516008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AimGS7GQQAACQLAAAOAAAAAAAAAAAAAAAAAC4CAABkcnMvZTJvRG9jLnhtbFBLAQItABQABgAI&#10;AAAAIQCQ/EnS3AAAAAkBAAAPAAAAAAAAAAAAAAAAAHMGAABkcnMvZG93bnJldi54bWxQSwUGAAAA&#10;AAQABADzAAAAfAcAAAAA&#10;">
                <v:oval id="Oval 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w10:wrap anchorx="margin" anchory="margin"/>
              </v:group>
            </w:pict>
          </mc:Fallback>
        </mc:AlternateContent>
      </w:r>
    </w:p>
    <w:sdt>
      <w:sdtPr>
        <w:rPr>
          <w:rFonts w:asciiTheme="minorHAnsi" w:eastAsiaTheme="minorHAnsi" w:hAnsiTheme="minorHAnsi" w:cstheme="minorHAnsi"/>
          <w:b w:val="0"/>
          <w:bCs w:val="0"/>
          <w:color w:val="03485B" w:themeColor="text2" w:themeShade="BF"/>
          <w:sz w:val="20"/>
          <w:szCs w:val="20"/>
        </w:rPr>
        <w:id w:val="-337302843"/>
        <w:docPartObj>
          <w:docPartGallery w:val="Table of Contents"/>
          <w:docPartUnique/>
        </w:docPartObj>
      </w:sdtPr>
      <w:sdtEndPr>
        <w:rPr>
          <w:noProof/>
        </w:rPr>
      </w:sdtEndPr>
      <w:sdtContent>
        <w:p w14:paraId="69BEBFDB" w14:textId="77777777" w:rsidR="00060E15" w:rsidRDefault="008D1840" w:rsidP="00060E15">
          <w:pPr>
            <w:pStyle w:val="TOCHeading"/>
          </w:pPr>
          <w:r>
            <w:t>Contents</w:t>
          </w:r>
        </w:p>
        <w:p w14:paraId="55D315AA" w14:textId="77777777" w:rsidR="00060E15" w:rsidRPr="00060E15" w:rsidRDefault="00060E15" w:rsidP="00060E15"/>
        <w:p w14:paraId="2556E09C" w14:textId="35CFBE98" w:rsidR="00D37C55" w:rsidRDefault="008D1840">
          <w:pPr>
            <w:pStyle w:val="TOC1"/>
            <w:rPr>
              <w:noProof/>
              <w:lang w:val="en-GB" w:eastAsia="en-GB"/>
            </w:rPr>
          </w:pPr>
          <w:r>
            <w:fldChar w:fldCharType="begin"/>
          </w:r>
          <w:r>
            <w:instrText xml:space="preserve"> TOC \o "1-3" \h \z \u </w:instrText>
          </w:r>
          <w:r>
            <w:fldChar w:fldCharType="separate"/>
          </w:r>
          <w:hyperlink w:anchor="_Toc460404170" w:history="1">
            <w:r w:rsidR="00D37C55" w:rsidRPr="00557FE0">
              <w:rPr>
                <w:rStyle w:val="Hyperlink"/>
                <w:noProof/>
              </w:rPr>
              <w:t>1)</w:t>
            </w:r>
            <w:r w:rsidR="00226040">
              <w:rPr>
                <w:rStyle w:val="Hyperlink"/>
                <w:noProof/>
              </w:rPr>
              <w:t xml:space="preserve"> </w:t>
            </w:r>
            <w:r w:rsidR="00D37C55" w:rsidRPr="00557FE0">
              <w:rPr>
                <w:rStyle w:val="Hyperlink"/>
                <w:noProof/>
              </w:rPr>
              <w:t>THE BRIEF</w:t>
            </w:r>
            <w:r w:rsidR="00D37C55">
              <w:rPr>
                <w:noProof/>
                <w:webHidden/>
              </w:rPr>
              <w:tab/>
            </w:r>
            <w:r w:rsidR="00D37C55">
              <w:rPr>
                <w:noProof/>
                <w:webHidden/>
              </w:rPr>
              <w:fldChar w:fldCharType="begin"/>
            </w:r>
            <w:r w:rsidR="00D37C55">
              <w:rPr>
                <w:noProof/>
                <w:webHidden/>
              </w:rPr>
              <w:instrText xml:space="preserve"> PAGEREF _Toc460404170 \h </w:instrText>
            </w:r>
            <w:r w:rsidR="00D37C55">
              <w:rPr>
                <w:noProof/>
                <w:webHidden/>
              </w:rPr>
            </w:r>
            <w:r w:rsidR="00D37C55">
              <w:rPr>
                <w:noProof/>
                <w:webHidden/>
              </w:rPr>
              <w:fldChar w:fldCharType="separate"/>
            </w:r>
            <w:r w:rsidR="00453F50">
              <w:rPr>
                <w:noProof/>
                <w:webHidden/>
              </w:rPr>
              <w:t>2</w:t>
            </w:r>
            <w:r w:rsidR="00D37C55">
              <w:rPr>
                <w:noProof/>
                <w:webHidden/>
              </w:rPr>
              <w:fldChar w:fldCharType="end"/>
            </w:r>
          </w:hyperlink>
        </w:p>
        <w:p w14:paraId="10F38084" w14:textId="46073319" w:rsidR="00D37C55" w:rsidRDefault="00FE7542">
          <w:pPr>
            <w:pStyle w:val="TOC1"/>
            <w:rPr>
              <w:noProof/>
              <w:lang w:val="en-GB" w:eastAsia="en-GB"/>
            </w:rPr>
          </w:pPr>
          <w:hyperlink w:anchor="_Toc460404171" w:history="1">
            <w:r w:rsidR="00D37C55" w:rsidRPr="00557FE0">
              <w:rPr>
                <w:rStyle w:val="Hyperlink"/>
                <w:noProof/>
              </w:rPr>
              <w:t>2)</w:t>
            </w:r>
            <w:r w:rsidR="00226040">
              <w:rPr>
                <w:noProof/>
                <w:lang w:val="en-GB" w:eastAsia="en-GB"/>
              </w:rPr>
              <w:t xml:space="preserve"> </w:t>
            </w:r>
            <w:r w:rsidR="00D37C55" w:rsidRPr="00557FE0">
              <w:rPr>
                <w:rStyle w:val="Hyperlink"/>
                <w:noProof/>
              </w:rPr>
              <w:t>MEETING THE BRIEF</w:t>
            </w:r>
            <w:r w:rsidR="00D37C55">
              <w:rPr>
                <w:noProof/>
                <w:webHidden/>
              </w:rPr>
              <w:tab/>
            </w:r>
            <w:r w:rsidR="00D37C55">
              <w:rPr>
                <w:noProof/>
                <w:webHidden/>
              </w:rPr>
              <w:fldChar w:fldCharType="begin"/>
            </w:r>
            <w:r w:rsidR="00D37C55">
              <w:rPr>
                <w:noProof/>
                <w:webHidden/>
              </w:rPr>
              <w:instrText xml:space="preserve"> PAGEREF _Toc460404171 \h </w:instrText>
            </w:r>
            <w:r w:rsidR="00D37C55">
              <w:rPr>
                <w:noProof/>
                <w:webHidden/>
              </w:rPr>
            </w:r>
            <w:r w:rsidR="00D37C55">
              <w:rPr>
                <w:noProof/>
                <w:webHidden/>
              </w:rPr>
              <w:fldChar w:fldCharType="separate"/>
            </w:r>
            <w:r w:rsidR="00453F50">
              <w:rPr>
                <w:noProof/>
                <w:webHidden/>
              </w:rPr>
              <w:t>3</w:t>
            </w:r>
            <w:r w:rsidR="00D37C55">
              <w:rPr>
                <w:noProof/>
                <w:webHidden/>
              </w:rPr>
              <w:fldChar w:fldCharType="end"/>
            </w:r>
          </w:hyperlink>
        </w:p>
        <w:p w14:paraId="6895F223" w14:textId="3EC80169" w:rsidR="00D37C55" w:rsidRDefault="00FE7542">
          <w:pPr>
            <w:pStyle w:val="TOC3"/>
            <w:rPr>
              <w:noProof/>
              <w:lang w:val="en-GB" w:eastAsia="en-GB"/>
            </w:rPr>
          </w:pPr>
          <w:hyperlink w:anchor="_Toc460404172" w:history="1">
            <w:r w:rsidR="00D37C55" w:rsidRPr="00557FE0">
              <w:rPr>
                <w:rStyle w:val="Hyperlink"/>
                <w:noProof/>
              </w:rPr>
              <w:t>Overview</w:t>
            </w:r>
            <w:r w:rsidR="00D37C55">
              <w:rPr>
                <w:noProof/>
                <w:webHidden/>
              </w:rPr>
              <w:tab/>
              <w:t>……..</w:t>
            </w:r>
            <w:r w:rsidR="00D37C55">
              <w:rPr>
                <w:noProof/>
                <w:webHidden/>
              </w:rPr>
              <w:fldChar w:fldCharType="begin"/>
            </w:r>
            <w:r w:rsidR="00D37C55">
              <w:rPr>
                <w:noProof/>
                <w:webHidden/>
              </w:rPr>
              <w:instrText xml:space="preserve"> PAGEREF _Toc460404172 \h </w:instrText>
            </w:r>
            <w:r w:rsidR="00D37C55">
              <w:rPr>
                <w:noProof/>
                <w:webHidden/>
              </w:rPr>
            </w:r>
            <w:r w:rsidR="00D37C55">
              <w:rPr>
                <w:noProof/>
                <w:webHidden/>
              </w:rPr>
              <w:fldChar w:fldCharType="separate"/>
            </w:r>
            <w:r w:rsidR="00453F50">
              <w:rPr>
                <w:noProof/>
                <w:webHidden/>
              </w:rPr>
              <w:t>3</w:t>
            </w:r>
            <w:r w:rsidR="00D37C55">
              <w:rPr>
                <w:noProof/>
                <w:webHidden/>
              </w:rPr>
              <w:fldChar w:fldCharType="end"/>
            </w:r>
          </w:hyperlink>
        </w:p>
        <w:p w14:paraId="5B770CAB" w14:textId="624DE3B0" w:rsidR="00D37C55" w:rsidRDefault="00FE7542">
          <w:pPr>
            <w:pStyle w:val="TOC3"/>
            <w:rPr>
              <w:noProof/>
              <w:lang w:val="en-GB" w:eastAsia="en-GB"/>
            </w:rPr>
          </w:pPr>
          <w:hyperlink w:anchor="_Toc460404173" w:history="1">
            <w:r w:rsidR="00D37C55" w:rsidRPr="00557FE0">
              <w:rPr>
                <w:rStyle w:val="Hyperlink"/>
                <w:noProof/>
              </w:rPr>
              <w:t>Home Page</w:t>
            </w:r>
            <w:r w:rsidR="00D37C55">
              <w:rPr>
                <w:noProof/>
                <w:webHidden/>
              </w:rPr>
              <w:tab/>
              <w:t>……..</w:t>
            </w:r>
            <w:r w:rsidR="00D37C55">
              <w:rPr>
                <w:noProof/>
                <w:webHidden/>
              </w:rPr>
              <w:fldChar w:fldCharType="begin"/>
            </w:r>
            <w:r w:rsidR="00D37C55">
              <w:rPr>
                <w:noProof/>
                <w:webHidden/>
              </w:rPr>
              <w:instrText xml:space="preserve"> PAGEREF _Toc460404173 \h </w:instrText>
            </w:r>
            <w:r w:rsidR="00D37C55">
              <w:rPr>
                <w:noProof/>
                <w:webHidden/>
              </w:rPr>
            </w:r>
            <w:r w:rsidR="00D37C55">
              <w:rPr>
                <w:noProof/>
                <w:webHidden/>
              </w:rPr>
              <w:fldChar w:fldCharType="separate"/>
            </w:r>
            <w:r w:rsidR="00453F50">
              <w:rPr>
                <w:noProof/>
                <w:webHidden/>
              </w:rPr>
              <w:t>4</w:t>
            </w:r>
            <w:r w:rsidR="00D37C55">
              <w:rPr>
                <w:noProof/>
                <w:webHidden/>
              </w:rPr>
              <w:fldChar w:fldCharType="end"/>
            </w:r>
          </w:hyperlink>
        </w:p>
        <w:p w14:paraId="012DE1CE" w14:textId="593C8157" w:rsidR="00D37C55" w:rsidRDefault="00FE7542">
          <w:pPr>
            <w:pStyle w:val="TOC3"/>
            <w:rPr>
              <w:noProof/>
              <w:lang w:val="en-GB" w:eastAsia="en-GB"/>
            </w:rPr>
          </w:pPr>
          <w:hyperlink w:anchor="_Toc460404174" w:history="1">
            <w:r w:rsidR="00D37C55" w:rsidRPr="00557FE0">
              <w:rPr>
                <w:rStyle w:val="Hyperlink"/>
                <w:noProof/>
              </w:rPr>
              <w:t>Pre-Filtered Pages</w:t>
            </w:r>
            <w:r w:rsidR="00D37C55">
              <w:rPr>
                <w:noProof/>
                <w:webHidden/>
              </w:rPr>
              <w:tab/>
              <w:t>……..</w:t>
            </w:r>
            <w:r w:rsidR="00D37C55">
              <w:rPr>
                <w:noProof/>
                <w:webHidden/>
              </w:rPr>
              <w:fldChar w:fldCharType="begin"/>
            </w:r>
            <w:r w:rsidR="00D37C55">
              <w:rPr>
                <w:noProof/>
                <w:webHidden/>
              </w:rPr>
              <w:instrText xml:space="preserve"> PAGEREF _Toc460404174 \h </w:instrText>
            </w:r>
            <w:r w:rsidR="00D37C55">
              <w:rPr>
                <w:noProof/>
                <w:webHidden/>
              </w:rPr>
            </w:r>
            <w:r w:rsidR="00D37C55">
              <w:rPr>
                <w:noProof/>
                <w:webHidden/>
              </w:rPr>
              <w:fldChar w:fldCharType="separate"/>
            </w:r>
            <w:r w:rsidR="00453F50">
              <w:rPr>
                <w:noProof/>
                <w:webHidden/>
              </w:rPr>
              <w:t>6</w:t>
            </w:r>
            <w:r w:rsidR="00D37C55">
              <w:rPr>
                <w:noProof/>
                <w:webHidden/>
              </w:rPr>
              <w:fldChar w:fldCharType="end"/>
            </w:r>
          </w:hyperlink>
        </w:p>
        <w:p w14:paraId="583C3B9B" w14:textId="48F244AF" w:rsidR="00D37C55" w:rsidRDefault="00FE7542">
          <w:pPr>
            <w:pStyle w:val="TOC3"/>
            <w:rPr>
              <w:noProof/>
              <w:lang w:val="en-GB" w:eastAsia="en-GB"/>
            </w:rPr>
          </w:pPr>
          <w:hyperlink w:anchor="_Toc460404175" w:history="1">
            <w:r w:rsidR="00D37C55" w:rsidRPr="00557FE0">
              <w:rPr>
                <w:rStyle w:val="Hyperlink"/>
                <w:noProof/>
              </w:rPr>
              <w:t>Chart Page</w:t>
            </w:r>
            <w:r w:rsidR="00D37C55">
              <w:rPr>
                <w:noProof/>
                <w:webHidden/>
              </w:rPr>
              <w:tab/>
              <w:t>……..</w:t>
            </w:r>
            <w:r w:rsidR="00D37C55">
              <w:rPr>
                <w:noProof/>
                <w:webHidden/>
              </w:rPr>
              <w:fldChar w:fldCharType="begin"/>
            </w:r>
            <w:r w:rsidR="00D37C55">
              <w:rPr>
                <w:noProof/>
                <w:webHidden/>
              </w:rPr>
              <w:instrText xml:space="preserve"> PAGEREF _Toc460404175 \h </w:instrText>
            </w:r>
            <w:r w:rsidR="00D37C55">
              <w:rPr>
                <w:noProof/>
                <w:webHidden/>
              </w:rPr>
            </w:r>
            <w:r w:rsidR="00D37C55">
              <w:rPr>
                <w:noProof/>
                <w:webHidden/>
              </w:rPr>
              <w:fldChar w:fldCharType="separate"/>
            </w:r>
            <w:r w:rsidR="00453F50">
              <w:rPr>
                <w:noProof/>
                <w:webHidden/>
              </w:rPr>
              <w:t>8</w:t>
            </w:r>
            <w:r w:rsidR="00D37C55">
              <w:rPr>
                <w:noProof/>
                <w:webHidden/>
              </w:rPr>
              <w:fldChar w:fldCharType="end"/>
            </w:r>
          </w:hyperlink>
        </w:p>
        <w:p w14:paraId="19C783C0" w14:textId="25ED6F3A" w:rsidR="00D37C55" w:rsidRDefault="00FE7542">
          <w:pPr>
            <w:pStyle w:val="TOC3"/>
            <w:rPr>
              <w:noProof/>
              <w:lang w:val="en-GB" w:eastAsia="en-GB"/>
            </w:rPr>
          </w:pPr>
          <w:hyperlink w:anchor="_Toc460404176" w:history="1">
            <w:r w:rsidR="00D37C55" w:rsidRPr="00557FE0">
              <w:rPr>
                <w:rStyle w:val="Hyperlink"/>
                <w:noProof/>
              </w:rPr>
              <w:t>Tutorial feature</w:t>
            </w:r>
            <w:r w:rsidR="00D37C55">
              <w:rPr>
                <w:noProof/>
                <w:webHidden/>
              </w:rPr>
              <w:tab/>
              <w:t>……</w:t>
            </w:r>
            <w:r w:rsidR="00D37C55">
              <w:rPr>
                <w:noProof/>
                <w:webHidden/>
              </w:rPr>
              <w:fldChar w:fldCharType="begin"/>
            </w:r>
            <w:r w:rsidR="00D37C55">
              <w:rPr>
                <w:noProof/>
                <w:webHidden/>
              </w:rPr>
              <w:instrText xml:space="preserve"> PAGEREF _Toc460404176 \h </w:instrText>
            </w:r>
            <w:r w:rsidR="00D37C55">
              <w:rPr>
                <w:noProof/>
                <w:webHidden/>
              </w:rPr>
            </w:r>
            <w:r w:rsidR="00D37C55">
              <w:rPr>
                <w:noProof/>
                <w:webHidden/>
              </w:rPr>
              <w:fldChar w:fldCharType="separate"/>
            </w:r>
            <w:r w:rsidR="00453F50">
              <w:rPr>
                <w:noProof/>
                <w:webHidden/>
              </w:rPr>
              <w:t>10</w:t>
            </w:r>
            <w:r w:rsidR="00D37C55">
              <w:rPr>
                <w:noProof/>
                <w:webHidden/>
              </w:rPr>
              <w:fldChar w:fldCharType="end"/>
            </w:r>
          </w:hyperlink>
        </w:p>
        <w:p w14:paraId="161624E9" w14:textId="07E6A4EF" w:rsidR="00D37C55" w:rsidRDefault="00FE7542">
          <w:pPr>
            <w:pStyle w:val="TOC1"/>
            <w:rPr>
              <w:noProof/>
              <w:lang w:val="en-GB" w:eastAsia="en-GB"/>
            </w:rPr>
          </w:pPr>
          <w:hyperlink w:anchor="_Toc460404177" w:history="1">
            <w:r w:rsidR="00D37C55" w:rsidRPr="00557FE0">
              <w:rPr>
                <w:rStyle w:val="Hyperlink"/>
                <w:noProof/>
              </w:rPr>
              <w:t>3)</w:t>
            </w:r>
            <w:r w:rsidR="00226040">
              <w:rPr>
                <w:noProof/>
                <w:lang w:val="en-GB" w:eastAsia="en-GB"/>
              </w:rPr>
              <w:t xml:space="preserve"> </w:t>
            </w:r>
            <w:r w:rsidR="00D37C55" w:rsidRPr="00557FE0">
              <w:rPr>
                <w:rStyle w:val="Hyperlink"/>
                <w:noProof/>
              </w:rPr>
              <w:t>THE DATA</w:t>
            </w:r>
            <w:r w:rsidR="00D37C55">
              <w:rPr>
                <w:noProof/>
                <w:webHidden/>
              </w:rPr>
              <w:tab/>
            </w:r>
            <w:r w:rsidR="00D37C55">
              <w:rPr>
                <w:noProof/>
                <w:webHidden/>
              </w:rPr>
              <w:fldChar w:fldCharType="begin"/>
            </w:r>
            <w:r w:rsidR="00D37C55">
              <w:rPr>
                <w:noProof/>
                <w:webHidden/>
              </w:rPr>
              <w:instrText xml:space="preserve"> PAGEREF _Toc460404177 \h </w:instrText>
            </w:r>
            <w:r w:rsidR="00D37C55">
              <w:rPr>
                <w:noProof/>
                <w:webHidden/>
              </w:rPr>
            </w:r>
            <w:r w:rsidR="00D37C55">
              <w:rPr>
                <w:noProof/>
                <w:webHidden/>
              </w:rPr>
              <w:fldChar w:fldCharType="separate"/>
            </w:r>
            <w:r w:rsidR="00453F50">
              <w:rPr>
                <w:noProof/>
                <w:webHidden/>
              </w:rPr>
              <w:t>11</w:t>
            </w:r>
            <w:r w:rsidR="00D37C55">
              <w:rPr>
                <w:noProof/>
                <w:webHidden/>
              </w:rPr>
              <w:fldChar w:fldCharType="end"/>
            </w:r>
          </w:hyperlink>
        </w:p>
        <w:p w14:paraId="6A92AF0C" w14:textId="048F89C3" w:rsidR="00D37C55" w:rsidRDefault="00FE7542">
          <w:pPr>
            <w:pStyle w:val="TOC3"/>
            <w:rPr>
              <w:noProof/>
              <w:lang w:val="en-GB" w:eastAsia="en-GB"/>
            </w:rPr>
          </w:pPr>
          <w:hyperlink w:anchor="_Toc460404178" w:history="1">
            <w:r w:rsidR="00D37C55" w:rsidRPr="00557FE0">
              <w:rPr>
                <w:rStyle w:val="Hyperlink"/>
                <w:noProof/>
              </w:rPr>
              <w:t>Overview of the Data</w:t>
            </w:r>
            <w:r w:rsidR="00D37C55">
              <w:rPr>
                <w:noProof/>
                <w:webHidden/>
              </w:rPr>
              <w:tab/>
              <w:t>……</w:t>
            </w:r>
            <w:r w:rsidR="00D37C55">
              <w:rPr>
                <w:noProof/>
                <w:webHidden/>
              </w:rPr>
              <w:fldChar w:fldCharType="begin"/>
            </w:r>
            <w:r w:rsidR="00D37C55">
              <w:rPr>
                <w:noProof/>
                <w:webHidden/>
              </w:rPr>
              <w:instrText xml:space="preserve"> PAGEREF _Toc460404178 \h </w:instrText>
            </w:r>
            <w:r w:rsidR="00D37C55">
              <w:rPr>
                <w:noProof/>
                <w:webHidden/>
              </w:rPr>
            </w:r>
            <w:r w:rsidR="00D37C55">
              <w:rPr>
                <w:noProof/>
                <w:webHidden/>
              </w:rPr>
              <w:fldChar w:fldCharType="separate"/>
            </w:r>
            <w:r w:rsidR="00453F50">
              <w:rPr>
                <w:noProof/>
                <w:webHidden/>
              </w:rPr>
              <w:t>11</w:t>
            </w:r>
            <w:r w:rsidR="00D37C55">
              <w:rPr>
                <w:noProof/>
                <w:webHidden/>
              </w:rPr>
              <w:fldChar w:fldCharType="end"/>
            </w:r>
          </w:hyperlink>
        </w:p>
        <w:p w14:paraId="1852463D" w14:textId="78414A6E" w:rsidR="00D37C55" w:rsidRDefault="00FE7542">
          <w:pPr>
            <w:pStyle w:val="TOC3"/>
            <w:rPr>
              <w:noProof/>
              <w:lang w:val="en-GB" w:eastAsia="en-GB"/>
            </w:rPr>
          </w:pPr>
          <w:hyperlink w:anchor="_Toc460404179" w:history="1">
            <w:r w:rsidR="00D37C55" w:rsidRPr="00557FE0">
              <w:rPr>
                <w:rStyle w:val="Hyperlink"/>
                <w:noProof/>
              </w:rPr>
              <w:t>Preparing the Data</w:t>
            </w:r>
            <w:r w:rsidR="00D37C55">
              <w:rPr>
                <w:noProof/>
                <w:webHidden/>
              </w:rPr>
              <w:tab/>
              <w:t>……</w:t>
            </w:r>
            <w:r w:rsidR="00D37C55">
              <w:rPr>
                <w:noProof/>
                <w:webHidden/>
              </w:rPr>
              <w:fldChar w:fldCharType="begin"/>
            </w:r>
            <w:r w:rsidR="00D37C55">
              <w:rPr>
                <w:noProof/>
                <w:webHidden/>
              </w:rPr>
              <w:instrText xml:space="preserve"> PAGEREF _Toc460404179 \h </w:instrText>
            </w:r>
            <w:r w:rsidR="00D37C55">
              <w:rPr>
                <w:noProof/>
                <w:webHidden/>
              </w:rPr>
            </w:r>
            <w:r w:rsidR="00D37C55">
              <w:rPr>
                <w:noProof/>
                <w:webHidden/>
              </w:rPr>
              <w:fldChar w:fldCharType="separate"/>
            </w:r>
            <w:r w:rsidR="00453F50">
              <w:rPr>
                <w:noProof/>
                <w:webHidden/>
              </w:rPr>
              <w:t>11</w:t>
            </w:r>
            <w:r w:rsidR="00D37C55">
              <w:rPr>
                <w:noProof/>
                <w:webHidden/>
              </w:rPr>
              <w:fldChar w:fldCharType="end"/>
            </w:r>
          </w:hyperlink>
        </w:p>
        <w:p w14:paraId="275D54B3" w14:textId="263C4F4A" w:rsidR="00D37C55" w:rsidRDefault="00FE7542">
          <w:pPr>
            <w:pStyle w:val="TOC3"/>
            <w:rPr>
              <w:noProof/>
              <w:lang w:val="en-GB" w:eastAsia="en-GB"/>
            </w:rPr>
          </w:pPr>
          <w:hyperlink w:anchor="_Toc460404180" w:history="1">
            <w:r w:rsidR="00D37C55" w:rsidRPr="00557FE0">
              <w:rPr>
                <w:rStyle w:val="Hyperlink"/>
                <w:noProof/>
              </w:rPr>
              <w:t>Database</w:t>
            </w:r>
            <w:r w:rsidR="00D37C55">
              <w:rPr>
                <w:noProof/>
                <w:webHidden/>
              </w:rPr>
              <w:tab/>
              <w:t>……</w:t>
            </w:r>
            <w:r w:rsidR="00D37C55">
              <w:rPr>
                <w:noProof/>
                <w:webHidden/>
              </w:rPr>
              <w:fldChar w:fldCharType="begin"/>
            </w:r>
            <w:r w:rsidR="00D37C55">
              <w:rPr>
                <w:noProof/>
                <w:webHidden/>
              </w:rPr>
              <w:instrText xml:space="preserve"> PAGEREF _Toc460404180 \h </w:instrText>
            </w:r>
            <w:r w:rsidR="00D37C55">
              <w:rPr>
                <w:noProof/>
                <w:webHidden/>
              </w:rPr>
            </w:r>
            <w:r w:rsidR="00D37C55">
              <w:rPr>
                <w:noProof/>
                <w:webHidden/>
              </w:rPr>
              <w:fldChar w:fldCharType="separate"/>
            </w:r>
            <w:r w:rsidR="00453F50">
              <w:rPr>
                <w:noProof/>
                <w:webHidden/>
              </w:rPr>
              <w:t>11</w:t>
            </w:r>
            <w:r w:rsidR="00D37C55">
              <w:rPr>
                <w:noProof/>
                <w:webHidden/>
              </w:rPr>
              <w:fldChar w:fldCharType="end"/>
            </w:r>
          </w:hyperlink>
        </w:p>
        <w:p w14:paraId="428715E4" w14:textId="7C364CBD" w:rsidR="00D37C55" w:rsidRDefault="00FE7542">
          <w:pPr>
            <w:pStyle w:val="TOC1"/>
            <w:rPr>
              <w:noProof/>
              <w:lang w:val="en-GB" w:eastAsia="en-GB"/>
            </w:rPr>
          </w:pPr>
          <w:hyperlink w:anchor="_Toc460404181" w:history="1">
            <w:r w:rsidR="00D37C55" w:rsidRPr="00557FE0">
              <w:rPr>
                <w:rStyle w:val="Hyperlink"/>
                <w:noProof/>
              </w:rPr>
              <w:t>4)</w:t>
            </w:r>
            <w:r w:rsidR="00226040">
              <w:rPr>
                <w:noProof/>
                <w:lang w:val="en-GB" w:eastAsia="en-GB"/>
              </w:rPr>
              <w:t xml:space="preserve"> </w:t>
            </w:r>
            <w:r w:rsidR="00D37C55" w:rsidRPr="00557FE0">
              <w:rPr>
                <w:rStyle w:val="Hyperlink"/>
                <w:noProof/>
              </w:rPr>
              <w:t>DEPLOYING</w:t>
            </w:r>
            <w:r w:rsidR="00D37C55">
              <w:rPr>
                <w:noProof/>
                <w:webHidden/>
              </w:rPr>
              <w:tab/>
            </w:r>
            <w:r w:rsidR="00D37C55">
              <w:rPr>
                <w:noProof/>
                <w:webHidden/>
              </w:rPr>
              <w:fldChar w:fldCharType="begin"/>
            </w:r>
            <w:r w:rsidR="00D37C55">
              <w:rPr>
                <w:noProof/>
                <w:webHidden/>
              </w:rPr>
              <w:instrText xml:space="preserve"> PAGEREF _Toc460404181 \h </w:instrText>
            </w:r>
            <w:r w:rsidR="00D37C55">
              <w:rPr>
                <w:noProof/>
                <w:webHidden/>
              </w:rPr>
            </w:r>
            <w:r w:rsidR="00D37C55">
              <w:rPr>
                <w:noProof/>
                <w:webHidden/>
              </w:rPr>
              <w:fldChar w:fldCharType="separate"/>
            </w:r>
            <w:r w:rsidR="00453F50">
              <w:rPr>
                <w:noProof/>
                <w:webHidden/>
              </w:rPr>
              <w:t>12</w:t>
            </w:r>
            <w:r w:rsidR="00D37C55">
              <w:rPr>
                <w:noProof/>
                <w:webHidden/>
              </w:rPr>
              <w:fldChar w:fldCharType="end"/>
            </w:r>
          </w:hyperlink>
        </w:p>
        <w:p w14:paraId="535FB4E0" w14:textId="6C3164FF" w:rsidR="00D37C55" w:rsidRDefault="00FE7542">
          <w:pPr>
            <w:pStyle w:val="TOC3"/>
            <w:rPr>
              <w:noProof/>
              <w:lang w:val="en-GB" w:eastAsia="en-GB"/>
            </w:rPr>
          </w:pPr>
          <w:hyperlink w:anchor="_Toc460404182" w:history="1">
            <w:r w:rsidR="00D37C55" w:rsidRPr="00557FE0">
              <w:rPr>
                <w:rStyle w:val="Hyperlink"/>
                <w:noProof/>
              </w:rPr>
              <w:t>Deploying the Database</w:t>
            </w:r>
            <w:r w:rsidR="00D37C55">
              <w:rPr>
                <w:noProof/>
                <w:webHidden/>
              </w:rPr>
              <w:tab/>
              <w:t>……</w:t>
            </w:r>
            <w:r w:rsidR="00D37C55">
              <w:rPr>
                <w:noProof/>
                <w:webHidden/>
              </w:rPr>
              <w:fldChar w:fldCharType="begin"/>
            </w:r>
            <w:r w:rsidR="00D37C55">
              <w:rPr>
                <w:noProof/>
                <w:webHidden/>
              </w:rPr>
              <w:instrText xml:space="preserve"> PAGEREF _Toc460404182 \h </w:instrText>
            </w:r>
            <w:r w:rsidR="00D37C55">
              <w:rPr>
                <w:noProof/>
                <w:webHidden/>
              </w:rPr>
            </w:r>
            <w:r w:rsidR="00D37C55">
              <w:rPr>
                <w:noProof/>
                <w:webHidden/>
              </w:rPr>
              <w:fldChar w:fldCharType="separate"/>
            </w:r>
            <w:r w:rsidR="00453F50">
              <w:rPr>
                <w:noProof/>
                <w:webHidden/>
              </w:rPr>
              <w:t>12</w:t>
            </w:r>
            <w:r w:rsidR="00D37C55">
              <w:rPr>
                <w:noProof/>
                <w:webHidden/>
              </w:rPr>
              <w:fldChar w:fldCharType="end"/>
            </w:r>
          </w:hyperlink>
        </w:p>
        <w:p w14:paraId="19AAE88B" w14:textId="18707995" w:rsidR="00D37C55" w:rsidRDefault="00FE7542">
          <w:pPr>
            <w:pStyle w:val="TOC3"/>
            <w:rPr>
              <w:noProof/>
              <w:lang w:val="en-GB" w:eastAsia="en-GB"/>
            </w:rPr>
          </w:pPr>
          <w:hyperlink w:anchor="_Toc460404183" w:history="1">
            <w:r w:rsidR="00D37C55" w:rsidRPr="00557FE0">
              <w:rPr>
                <w:rStyle w:val="Hyperlink"/>
                <w:noProof/>
              </w:rPr>
              <w:t>Deploying the Code</w:t>
            </w:r>
            <w:r w:rsidR="00D37C55">
              <w:rPr>
                <w:noProof/>
                <w:webHidden/>
              </w:rPr>
              <w:tab/>
              <w:t>……</w:t>
            </w:r>
            <w:r w:rsidR="00D37C55">
              <w:rPr>
                <w:noProof/>
                <w:webHidden/>
              </w:rPr>
              <w:fldChar w:fldCharType="begin"/>
            </w:r>
            <w:r w:rsidR="00D37C55">
              <w:rPr>
                <w:noProof/>
                <w:webHidden/>
              </w:rPr>
              <w:instrText xml:space="preserve"> PAGEREF _Toc460404183 \h </w:instrText>
            </w:r>
            <w:r w:rsidR="00D37C55">
              <w:rPr>
                <w:noProof/>
                <w:webHidden/>
              </w:rPr>
            </w:r>
            <w:r w:rsidR="00D37C55">
              <w:rPr>
                <w:noProof/>
                <w:webHidden/>
              </w:rPr>
              <w:fldChar w:fldCharType="separate"/>
            </w:r>
            <w:r w:rsidR="00453F50">
              <w:rPr>
                <w:noProof/>
                <w:webHidden/>
              </w:rPr>
              <w:t>13</w:t>
            </w:r>
            <w:r w:rsidR="00D37C55">
              <w:rPr>
                <w:noProof/>
                <w:webHidden/>
              </w:rPr>
              <w:fldChar w:fldCharType="end"/>
            </w:r>
          </w:hyperlink>
        </w:p>
        <w:p w14:paraId="4CA7D6F1" w14:textId="2C1B2601" w:rsidR="00D37C55" w:rsidRDefault="00FE7542">
          <w:pPr>
            <w:pStyle w:val="TOC1"/>
            <w:rPr>
              <w:noProof/>
              <w:lang w:val="en-GB" w:eastAsia="en-GB"/>
            </w:rPr>
          </w:pPr>
          <w:hyperlink w:anchor="_Toc460404184" w:history="1">
            <w:r w:rsidR="00D37C55" w:rsidRPr="00557FE0">
              <w:rPr>
                <w:rStyle w:val="Hyperlink"/>
                <w:noProof/>
              </w:rPr>
              <w:t>5)</w:t>
            </w:r>
            <w:r w:rsidR="00226040">
              <w:rPr>
                <w:noProof/>
                <w:lang w:val="en-GB" w:eastAsia="en-GB"/>
              </w:rPr>
              <w:t xml:space="preserve"> </w:t>
            </w:r>
            <w:r w:rsidR="00D37C55" w:rsidRPr="00557FE0">
              <w:rPr>
                <w:rStyle w:val="Hyperlink"/>
                <w:noProof/>
              </w:rPr>
              <w:t>FILE STRUCTURE</w:t>
            </w:r>
            <w:r w:rsidR="00D37C55">
              <w:rPr>
                <w:noProof/>
                <w:webHidden/>
              </w:rPr>
              <w:tab/>
            </w:r>
            <w:r w:rsidR="00D37C55">
              <w:rPr>
                <w:noProof/>
                <w:webHidden/>
              </w:rPr>
              <w:fldChar w:fldCharType="begin"/>
            </w:r>
            <w:r w:rsidR="00D37C55">
              <w:rPr>
                <w:noProof/>
                <w:webHidden/>
              </w:rPr>
              <w:instrText xml:space="preserve"> PAGEREF _Toc460404184 \h </w:instrText>
            </w:r>
            <w:r w:rsidR="00D37C55">
              <w:rPr>
                <w:noProof/>
                <w:webHidden/>
              </w:rPr>
            </w:r>
            <w:r w:rsidR="00D37C55">
              <w:rPr>
                <w:noProof/>
                <w:webHidden/>
              </w:rPr>
              <w:fldChar w:fldCharType="separate"/>
            </w:r>
            <w:r w:rsidR="00453F50">
              <w:rPr>
                <w:noProof/>
                <w:webHidden/>
              </w:rPr>
              <w:t>15</w:t>
            </w:r>
            <w:r w:rsidR="00D37C55">
              <w:rPr>
                <w:noProof/>
                <w:webHidden/>
              </w:rPr>
              <w:fldChar w:fldCharType="end"/>
            </w:r>
          </w:hyperlink>
        </w:p>
        <w:p w14:paraId="5DEDA91A" w14:textId="637FCECF" w:rsidR="00D37C55" w:rsidRDefault="00FE7542">
          <w:pPr>
            <w:pStyle w:val="TOC1"/>
            <w:rPr>
              <w:noProof/>
              <w:lang w:val="en-GB" w:eastAsia="en-GB"/>
            </w:rPr>
          </w:pPr>
          <w:hyperlink w:anchor="_Toc460404185" w:history="1">
            <w:r w:rsidR="00D37C55" w:rsidRPr="00557FE0">
              <w:rPr>
                <w:rStyle w:val="Hyperlink"/>
                <w:noProof/>
              </w:rPr>
              <w:t>6)</w:t>
            </w:r>
            <w:r w:rsidR="00226040">
              <w:rPr>
                <w:noProof/>
                <w:lang w:val="en-GB" w:eastAsia="en-GB"/>
              </w:rPr>
              <w:t xml:space="preserve"> </w:t>
            </w:r>
            <w:r w:rsidR="00D37C55" w:rsidRPr="00557FE0">
              <w:rPr>
                <w:rStyle w:val="Hyperlink"/>
                <w:noProof/>
              </w:rPr>
              <w:t>CODE REFERENCES</w:t>
            </w:r>
            <w:r w:rsidR="00D37C55">
              <w:rPr>
                <w:noProof/>
                <w:webHidden/>
              </w:rPr>
              <w:tab/>
            </w:r>
            <w:r w:rsidR="00D37C55">
              <w:rPr>
                <w:noProof/>
                <w:webHidden/>
              </w:rPr>
              <w:fldChar w:fldCharType="begin"/>
            </w:r>
            <w:r w:rsidR="00D37C55">
              <w:rPr>
                <w:noProof/>
                <w:webHidden/>
              </w:rPr>
              <w:instrText xml:space="preserve"> PAGEREF _Toc460404185 \h </w:instrText>
            </w:r>
            <w:r w:rsidR="00D37C55">
              <w:rPr>
                <w:noProof/>
                <w:webHidden/>
              </w:rPr>
            </w:r>
            <w:r w:rsidR="00D37C55">
              <w:rPr>
                <w:noProof/>
                <w:webHidden/>
              </w:rPr>
              <w:fldChar w:fldCharType="separate"/>
            </w:r>
            <w:r w:rsidR="00453F50">
              <w:rPr>
                <w:noProof/>
                <w:webHidden/>
              </w:rPr>
              <w:t>16</w:t>
            </w:r>
            <w:r w:rsidR="00D37C55">
              <w:rPr>
                <w:noProof/>
                <w:webHidden/>
              </w:rPr>
              <w:fldChar w:fldCharType="end"/>
            </w:r>
          </w:hyperlink>
        </w:p>
        <w:p w14:paraId="5B7B618C" w14:textId="77777777" w:rsidR="008D1840" w:rsidRDefault="008D1840">
          <w:r>
            <w:rPr>
              <w:b/>
              <w:bCs/>
              <w:noProof/>
            </w:rPr>
            <w:fldChar w:fldCharType="end"/>
          </w:r>
        </w:p>
      </w:sdtContent>
    </w:sdt>
    <w:p w14:paraId="275A2E9F" w14:textId="77777777" w:rsidR="00842A71" w:rsidRDefault="00842A71">
      <w:pPr>
        <w:rPr>
          <w:rFonts w:asciiTheme="majorHAnsi" w:hAnsiTheme="majorHAnsi"/>
          <w:smallCaps/>
          <w:spacing w:val="5"/>
          <w:sz w:val="32"/>
          <w:szCs w:val="32"/>
        </w:rPr>
      </w:pPr>
      <w:r>
        <w:br w:type="page"/>
      </w:r>
    </w:p>
    <w:p w14:paraId="49BB5FC7" w14:textId="77777777" w:rsidR="00473F7D" w:rsidRDefault="00DA20DB" w:rsidP="00C903A4">
      <w:pPr>
        <w:pStyle w:val="Heading1"/>
        <w:numPr>
          <w:ilvl w:val="0"/>
          <w:numId w:val="9"/>
        </w:numPr>
      </w:pPr>
      <w:bookmarkStart w:id="1" w:name="_Toc460404170"/>
      <w:r>
        <w:lastRenderedPageBreak/>
        <w:t>THE</w:t>
      </w:r>
      <w:r w:rsidR="006E47F0">
        <w:t xml:space="preserve"> BRIEF</w:t>
      </w:r>
      <w:bookmarkEnd w:id="1"/>
    </w:p>
    <w:p w14:paraId="34564337" w14:textId="77777777" w:rsidR="00C06787" w:rsidRDefault="003122D6" w:rsidP="00DD484F">
      <w:pPr>
        <w:jc w:val="both"/>
      </w:pPr>
      <w:r>
        <w:t>I</w:t>
      </w:r>
      <w:r w:rsidR="00DD0973">
        <w:t>n</w:t>
      </w:r>
      <w:r>
        <w:t xml:space="preserve"> my company there are t</w:t>
      </w:r>
      <w:r w:rsidR="008725A0">
        <w:t>wo</w:t>
      </w:r>
      <w:r w:rsidR="00D1029E">
        <w:t xml:space="preserve"> m</w:t>
      </w:r>
      <w:r w:rsidR="006D323C">
        <w:t xml:space="preserve">anagers </w:t>
      </w:r>
      <w:r>
        <w:t>in separate geographical locations who each manage a team of Analysts. Every month the data collected from the</w:t>
      </w:r>
      <w:r w:rsidR="00D1029E">
        <w:t>se</w:t>
      </w:r>
      <w:r>
        <w:t xml:space="preserve"> teams is </w:t>
      </w:r>
      <w:r w:rsidR="00CB3739">
        <w:t>presented in two separate</w:t>
      </w:r>
      <w:r w:rsidR="00D1029E">
        <w:t xml:space="preserve"> report</w:t>
      </w:r>
      <w:r w:rsidR="00CB3739">
        <w:t>s</w:t>
      </w:r>
      <w:r w:rsidR="00D1029E">
        <w:t xml:space="preserve">, </w:t>
      </w:r>
      <w:r>
        <w:t xml:space="preserve">prepared for Senior Management. The </w:t>
      </w:r>
      <w:r w:rsidR="00D1029E">
        <w:t>data details the</w:t>
      </w:r>
      <w:r>
        <w:t xml:space="preserve"> time each </w:t>
      </w:r>
      <w:r w:rsidR="00CB3739">
        <w:t xml:space="preserve">person on each </w:t>
      </w:r>
      <w:r>
        <w:t xml:space="preserve">team has spent on </w:t>
      </w:r>
      <w:r w:rsidR="00D1029E">
        <w:t xml:space="preserve">various </w:t>
      </w:r>
      <w:r w:rsidR="006D323C">
        <w:t>projects</w:t>
      </w:r>
      <w:r w:rsidR="00D1029E">
        <w:t xml:space="preserve"> and functions</w:t>
      </w:r>
      <w:r w:rsidR="00C06787">
        <w:t xml:space="preserve">. </w:t>
      </w:r>
      <w:r>
        <w:t>To date, t</w:t>
      </w:r>
      <w:r w:rsidR="008725A0">
        <w:t>his</w:t>
      </w:r>
      <w:r w:rsidR="006D323C">
        <w:t xml:space="preserve"> data </w:t>
      </w:r>
      <w:r>
        <w:t>has been</w:t>
      </w:r>
      <w:r w:rsidR="006D323C">
        <w:t xml:space="preserve"> analysed </w:t>
      </w:r>
      <w:r>
        <w:t xml:space="preserve">and presented </w:t>
      </w:r>
      <w:r w:rsidR="006D323C">
        <w:t>monthly</w:t>
      </w:r>
      <w:r w:rsidR="00C06787">
        <w:t xml:space="preserve"> using Excel charts and pivot tables. </w:t>
      </w:r>
      <w:r w:rsidR="006D323C">
        <w:t xml:space="preserve">The Excel </w:t>
      </w:r>
      <w:r w:rsidR="00CB3739">
        <w:t xml:space="preserve">report </w:t>
      </w:r>
      <w:r w:rsidR="006D323C">
        <w:t>file</w:t>
      </w:r>
      <w:r w:rsidR="00CB3739">
        <w:t>s</w:t>
      </w:r>
      <w:r w:rsidR="006D323C">
        <w:t xml:space="preserve"> </w:t>
      </w:r>
      <w:r w:rsidR="00CB3739">
        <w:t>are</w:t>
      </w:r>
      <w:r w:rsidR="006D323C">
        <w:t xml:space="preserve"> </w:t>
      </w:r>
      <w:r w:rsidR="008725A0">
        <w:t>stored</w:t>
      </w:r>
      <w:r w:rsidR="00CB3739">
        <w:t xml:space="preserve"> on a Sharepoint server. The use of Excel</w:t>
      </w:r>
      <w:r w:rsidR="00D1029E">
        <w:t xml:space="preserve"> requires</w:t>
      </w:r>
      <w:r>
        <w:t xml:space="preserve"> </w:t>
      </w:r>
      <w:r w:rsidR="006D323C">
        <w:t>managers to open a file</w:t>
      </w:r>
      <w:r w:rsidR="00D1029E">
        <w:t xml:space="preserve"> in order</w:t>
      </w:r>
      <w:r w:rsidR="006D323C">
        <w:t xml:space="preserve"> to view their team’s data and </w:t>
      </w:r>
      <w:r w:rsidR="00D1029E">
        <w:t>they then</w:t>
      </w:r>
      <w:r w:rsidR="003904D8">
        <w:t xml:space="preserve"> </w:t>
      </w:r>
      <w:r w:rsidR="006D323C">
        <w:t>have limited choice on how the</w:t>
      </w:r>
      <w:r>
        <w:t>ir</w:t>
      </w:r>
      <w:r w:rsidR="006D323C">
        <w:t xml:space="preserve"> data is filtered. Currently, unless </w:t>
      </w:r>
      <w:r w:rsidR="008725A0">
        <w:t xml:space="preserve">the </w:t>
      </w:r>
      <w:r w:rsidR="006D323C">
        <w:t>managers directly edit the pivot tables and create their own filters, the</w:t>
      </w:r>
      <w:r w:rsidR="000D6EB6">
        <w:t>re is no eas</w:t>
      </w:r>
      <w:r w:rsidR="006D323C">
        <w:t>y</w:t>
      </w:r>
      <w:r w:rsidR="000D6EB6">
        <w:t xml:space="preserve"> way for them to</w:t>
      </w:r>
      <w:r w:rsidR="006D323C">
        <w:t xml:space="preserve"> change view</w:t>
      </w:r>
      <w:r>
        <w:t>s</w:t>
      </w:r>
      <w:r w:rsidR="006D323C">
        <w:t>. In addition, should they</w:t>
      </w:r>
      <w:r w:rsidR="000D6EB6">
        <w:t xml:space="preserve"> make changes and</w:t>
      </w:r>
      <w:r w:rsidR="006D323C">
        <w:t xml:space="preserve"> </w:t>
      </w:r>
      <w:r w:rsidR="003904D8">
        <w:t>then save the file, their changes are</w:t>
      </w:r>
      <w:r w:rsidR="006D323C">
        <w:t xml:space="preserve"> saved</w:t>
      </w:r>
      <w:r w:rsidR="00BD3130">
        <w:t xml:space="preserve"> </w:t>
      </w:r>
      <w:r w:rsidR="006D323C">
        <w:t xml:space="preserve">for all </w:t>
      </w:r>
      <w:r w:rsidR="00CB3739">
        <w:t xml:space="preserve">other </w:t>
      </w:r>
      <w:r w:rsidR="006D323C">
        <w:t xml:space="preserve">users. </w:t>
      </w:r>
      <w:r>
        <w:t>My brief was</w:t>
      </w:r>
      <w:r w:rsidR="006D323C">
        <w:t xml:space="preserve"> to create a </w:t>
      </w:r>
      <w:r w:rsidR="00D1029E">
        <w:t xml:space="preserve">suite of </w:t>
      </w:r>
      <w:r w:rsidR="006D323C">
        <w:t>management report</w:t>
      </w:r>
      <w:r w:rsidR="00D1029E">
        <w:t>s</w:t>
      </w:r>
      <w:r w:rsidR="000D6EB6">
        <w:t xml:space="preserve"> that:</w:t>
      </w:r>
    </w:p>
    <w:p w14:paraId="6C5D5A5D" w14:textId="77777777" w:rsidR="00B21AF3" w:rsidRDefault="000D6EB6" w:rsidP="00CF1E82">
      <w:pPr>
        <w:pStyle w:val="ListParagraph"/>
        <w:numPr>
          <w:ilvl w:val="0"/>
          <w:numId w:val="11"/>
        </w:numPr>
      </w:pPr>
      <w:r>
        <w:t>Would be a</w:t>
      </w:r>
      <w:r w:rsidR="003904D8">
        <w:t>ccessible through</w:t>
      </w:r>
      <w:r w:rsidR="006D323C">
        <w:t xml:space="preserve"> a browser rather than a file</w:t>
      </w:r>
    </w:p>
    <w:p w14:paraId="54608344" w14:textId="77777777" w:rsidR="00CB3739" w:rsidRDefault="00CB3739" w:rsidP="00CF1E82">
      <w:pPr>
        <w:pStyle w:val="ListParagraph"/>
        <w:numPr>
          <w:ilvl w:val="0"/>
          <w:numId w:val="11"/>
        </w:numPr>
      </w:pPr>
      <w:r>
        <w:t>Would combine data from both teams</w:t>
      </w:r>
    </w:p>
    <w:p w14:paraId="1598ADAF" w14:textId="77777777" w:rsidR="00B21AF3" w:rsidRDefault="000D6EB6" w:rsidP="00CF1E82">
      <w:pPr>
        <w:pStyle w:val="ListParagraph"/>
        <w:numPr>
          <w:ilvl w:val="0"/>
          <w:numId w:val="11"/>
        </w:numPr>
      </w:pPr>
      <w:r>
        <w:t xml:space="preserve">Would allow managers to </w:t>
      </w:r>
      <w:r w:rsidR="006D323C">
        <w:t>slice and dice the data quickly and easily without affecting other users</w:t>
      </w:r>
    </w:p>
    <w:p w14:paraId="1D4BCE38" w14:textId="77777777" w:rsidR="00167EAD" w:rsidRDefault="00693C40">
      <w:pPr>
        <w:rPr>
          <w:rFonts w:asciiTheme="majorHAnsi" w:hAnsiTheme="majorHAnsi"/>
          <w:smallCaps/>
          <w:spacing w:val="5"/>
          <w:sz w:val="32"/>
          <w:szCs w:val="32"/>
        </w:rPr>
      </w:pPr>
      <w:r>
        <w:rPr>
          <w:noProof/>
          <w:lang w:val="en-IE" w:eastAsia="en-IE"/>
        </w:rPr>
        <mc:AlternateContent>
          <mc:Choice Requires="wpg">
            <w:drawing>
              <wp:anchor distT="0" distB="0" distL="114300" distR="114300" simplePos="0" relativeHeight="251630080" behindDoc="0" locked="0" layoutInCell="1" allowOverlap="1" wp14:anchorId="72779A5F" wp14:editId="716A2126">
                <wp:simplePos x="0" y="0"/>
                <wp:positionH relativeFrom="column">
                  <wp:posOffset>5715</wp:posOffset>
                </wp:positionH>
                <wp:positionV relativeFrom="paragraph">
                  <wp:posOffset>40904</wp:posOffset>
                </wp:positionV>
                <wp:extent cx="6134528" cy="6283842"/>
                <wp:effectExtent l="114300" t="38100" r="38100" b="365125"/>
                <wp:wrapNone/>
                <wp:docPr id="311" name="Group 311"/>
                <wp:cNvGraphicFramePr/>
                <a:graphic xmlns:a="http://schemas.openxmlformats.org/drawingml/2006/main">
                  <a:graphicData uri="http://schemas.microsoft.com/office/word/2010/wordprocessingGroup">
                    <wpg:wgp>
                      <wpg:cNvGrpSpPr/>
                      <wpg:grpSpPr>
                        <a:xfrm>
                          <a:off x="0" y="0"/>
                          <a:ext cx="6134528" cy="6283842"/>
                          <a:chOff x="0" y="0"/>
                          <a:chExt cx="6134528" cy="6283842"/>
                        </a:xfrm>
                      </wpg:grpSpPr>
                      <wpg:grpSp>
                        <wpg:cNvPr id="78" name="Group 78"/>
                        <wpg:cNvGrpSpPr/>
                        <wpg:grpSpPr>
                          <a:xfrm>
                            <a:off x="0" y="0"/>
                            <a:ext cx="5751860" cy="2412321"/>
                            <a:chOff x="0" y="0"/>
                            <a:chExt cx="5751860" cy="2412321"/>
                          </a:xfrm>
                        </wpg:grpSpPr>
                        <wps:wsp>
                          <wps:cNvPr id="300" name="AutoShape 36"/>
                          <wps:cNvSpPr>
                            <a:spLocks noChangeArrowheads="1"/>
                          </wps:cNvSpPr>
                          <wps:spPr bwMode="auto">
                            <a:xfrm>
                              <a:off x="0" y="0"/>
                              <a:ext cx="1521460" cy="93662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08E15314" w14:textId="77777777" w:rsidR="00483CC6" w:rsidRDefault="00483CC6" w:rsidP="00167EAD">
                                <w:pPr>
                                  <w:spacing w:after="100"/>
                                  <w:rPr>
                                    <w:color w:val="0B5294" w:themeColor="accent1" w:themeShade="BF"/>
                                    <w:sz w:val="28"/>
                                    <w:szCs w:val="28"/>
                                  </w:rPr>
                                </w:pPr>
                                <w:r>
                                  <w:rPr>
                                    <w:color w:val="0B5294" w:themeColor="accent1" w:themeShade="BF"/>
                                    <w:sz w:val="28"/>
                                    <w:szCs w:val="28"/>
                                  </w:rPr>
                                  <w:t>OLD (Excel)</w:t>
                                </w:r>
                              </w:p>
                            </w:txbxContent>
                          </wps:txbx>
                          <wps:bodyPr rot="0" vert="horz" wrap="square" lIns="182880" tIns="228600" rIns="137160" bIns="228600" anchor="t" anchorCtr="0" upright="1">
                            <a:noAutofit/>
                          </wps:bodyPr>
                        </wps:wsp>
                        <wpg:grpSp>
                          <wpg:cNvPr id="348" name="Group 348"/>
                          <wpg:cNvGrpSpPr/>
                          <wpg:grpSpPr>
                            <a:xfrm>
                              <a:off x="1743740" y="127591"/>
                              <a:ext cx="4008120" cy="2284730"/>
                              <a:chOff x="0" y="0"/>
                              <a:chExt cx="5943600" cy="3136605"/>
                            </a:xfrm>
                          </wpg:grpSpPr>
                          <wpg:grpSp>
                            <wpg:cNvPr id="344" name="Group 344"/>
                            <wpg:cNvGrpSpPr/>
                            <wpg:grpSpPr>
                              <a:xfrm>
                                <a:off x="0" y="0"/>
                                <a:ext cx="5943600" cy="1041991"/>
                                <a:chOff x="0" y="0"/>
                                <a:chExt cx="5943600" cy="1041991"/>
                              </a:xfrm>
                            </wpg:grpSpPr>
                            <pic:pic xmlns:pic="http://schemas.openxmlformats.org/drawingml/2006/picture">
                              <pic:nvPicPr>
                                <pic:cNvPr id="316" name="Picture 31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1041991"/>
                                </a:xfrm>
                                <a:prstGeom prst="rect">
                                  <a:avLst/>
                                </a:prstGeom>
                              </pic:spPr>
                            </pic:pic>
                            <wps:wsp>
                              <wps:cNvPr id="317" name="Rectangle 317"/>
                              <wps:cNvSpPr/>
                              <wps:spPr>
                                <a:xfrm>
                                  <a:off x="744279" y="148856"/>
                                  <a:ext cx="2562225" cy="11684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89" name="Picture 28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0633" y="1105786"/>
                                <a:ext cx="3030279" cy="2030819"/>
                              </a:xfrm>
                              <a:prstGeom prst="rect">
                                <a:avLst/>
                              </a:prstGeom>
                            </pic:spPr>
                          </pic:pic>
                        </wpg:grpSp>
                      </wpg:grpSp>
                      <wpg:grpSp>
                        <wpg:cNvPr id="87" name="Group 87"/>
                        <wpg:cNvGrpSpPr/>
                        <wpg:grpSpPr>
                          <a:xfrm>
                            <a:off x="63795" y="2700670"/>
                            <a:ext cx="6070733" cy="3583172"/>
                            <a:chOff x="0" y="0"/>
                            <a:chExt cx="6070733" cy="3583172"/>
                          </a:xfrm>
                        </wpg:grpSpPr>
                        <pic:pic xmlns:pic="http://schemas.openxmlformats.org/drawingml/2006/picture">
                          <pic:nvPicPr>
                            <pic:cNvPr id="363" name="Picture 36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0632"/>
                              <a:ext cx="4720856" cy="3572540"/>
                            </a:xfrm>
                            <a:prstGeom prst="rect">
                              <a:avLst/>
                            </a:prstGeom>
                            <a:ln>
                              <a:noFill/>
                            </a:ln>
                            <a:effectLst>
                              <a:outerShdw blurRad="292100" dist="139700" dir="2700000" algn="tl" rotWithShape="0">
                                <a:srgbClr val="333333">
                                  <a:alpha val="65000"/>
                                </a:srgbClr>
                              </a:outerShdw>
                            </a:effectLst>
                          </pic:spPr>
                        </pic:pic>
                        <wps:wsp>
                          <wps:cNvPr id="301" name="AutoShape 36"/>
                          <wps:cNvSpPr>
                            <a:spLocks noChangeArrowheads="1"/>
                          </wps:cNvSpPr>
                          <wps:spPr bwMode="auto">
                            <a:xfrm>
                              <a:off x="4189228" y="0"/>
                              <a:ext cx="1881505" cy="93345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028BB5F2" w14:textId="77777777" w:rsidR="00483CC6" w:rsidRPr="00732249" w:rsidRDefault="00483CC6" w:rsidP="00167EAD">
                                <w:pPr>
                                  <w:spacing w:after="100"/>
                                  <w:rPr>
                                    <w:color w:val="0B5294" w:themeColor="accent1" w:themeShade="BF"/>
                                    <w:sz w:val="28"/>
                                    <w:szCs w:val="28"/>
                                    <w:lang w:val="en-GB"/>
                                  </w:rPr>
                                </w:pPr>
                                <w:r>
                                  <w:rPr>
                                    <w:color w:val="0B5294" w:themeColor="accent1" w:themeShade="BF"/>
                                    <w:sz w:val="28"/>
                                    <w:szCs w:val="28"/>
                                    <w:lang w:val="en-GB"/>
                                  </w:rPr>
                                  <w:t>NEW (Website)</w:t>
                                </w:r>
                              </w:p>
                            </w:txbxContent>
                          </wps:txbx>
                          <wps:bodyPr rot="0" vert="horz" wrap="square" lIns="182880" tIns="228600" rIns="137160" bIns="228600" anchor="t" anchorCtr="0" upright="1">
                            <a:noAutofit/>
                          </wps:bodyPr>
                        </wps:wsp>
                      </wpg:grpSp>
                    </wpg:wgp>
                  </a:graphicData>
                </a:graphic>
              </wp:anchor>
            </w:drawing>
          </mc:Choice>
          <mc:Fallback>
            <w:pict>
              <v:group w14:anchorId="72779A5F" id="Group 311" o:spid="_x0000_s1028" style="position:absolute;margin-left:.45pt;margin-top:3.2pt;width:483.05pt;height:494.8pt;z-index:251630080" coordsize="61345,62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">
                <v:group id="Group 78" o:spid="_x0000_s1029" style="position:absolute;width:57518;height:24123" coordsize="57518,2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6" o:spid="_x0000_s1030" type="#_x0000_t185" style="position:absolute;width:15214;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" filled="t" strokecolor="#0f6fc6 [3204]" strokeweight="6pt">
                    <v:shadow opacity=".5"/>
                    <v:textbox inset="14.4pt,18pt,10.8pt,18pt">
                      <w:txbxContent>
                        <w:p w14:paraId="08E15314" w14:textId="77777777" w:rsidR="00483CC6" w:rsidRDefault="00483CC6" w:rsidP="00167EAD">
                          <w:pPr>
                            <w:spacing w:after="100"/>
                            <w:rPr>
                              <w:color w:val="0B5294" w:themeColor="accent1" w:themeShade="BF"/>
                              <w:sz w:val="28"/>
                              <w:szCs w:val="28"/>
                            </w:rPr>
                          </w:pPr>
                          <w:r>
                            <w:rPr>
                              <w:color w:val="0B5294" w:themeColor="accent1" w:themeShade="BF"/>
                              <w:sz w:val="28"/>
                              <w:szCs w:val="28"/>
                            </w:rPr>
                            <w:t>OLD (Excel)</w:t>
                          </w:r>
                        </w:p>
                      </w:txbxContent>
                    </v:textbox>
                  </v:shape>
                  <v:group id="Group 348" o:spid="_x0000_s1031" style="position:absolute;left:17437;top:1275;width:40081;height:22848" coordsize="59436,3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group id="Group 344" o:spid="_x0000_s1032" style="position:absolute;width:59436;height:10419" coordsize="59436,1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6" o:spid="_x0000_s1033" type="#_x0000_t75" style="position:absolute;width:59436;height:10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">
                        <v:imagedata r:id="rId13" o:title=""/>
                        <v:path arrowok="t"/>
                      </v:shape>
                      <v:rect id="Rectangle 317" o:spid="_x0000_s1034" style="position:absolute;left:7442;top:1488;width:25623;height:1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" fillcolor="#bfbfbf [2412]" stroked="f" strokeweight="2pt"/>
                    </v:group>
                    <v:shape id="Picture 289" o:spid="_x0000_s1035" type="#_x0000_t75" style="position:absolute;left:106;top:11057;width:30303;height:2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">
                      <v:imagedata r:id="rId14" o:title=""/>
                      <v:path arrowok="t"/>
                    </v:shape>
                  </v:group>
                </v:group>
                <v:group id="Group 87" o:spid="_x0000_s1036" style="position:absolute;left:637;top:27006;width:60708;height:35832" coordsize="60707,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Picture 363" o:spid="_x0000_s1037" type="#_x0000_t75" style="position:absolute;top:106;width:47208;height:35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">
                    <v:imagedata r:id="rId15" o:title=""/>
                    <v:shadow on="t" color="#333" opacity="42598f" origin="-.5,-.5" offset="2.74397mm,2.74397mm"/>
                    <v:path arrowok="t"/>
                  </v:shape>
                  <v:shape id="AutoShape 36" o:spid="_x0000_s1038" type="#_x0000_t185" style="position:absolute;left:41892;width:18815;height:9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" filled="t" strokecolor="#0f6fc6 [3204]" strokeweight="6pt">
                    <v:shadow opacity=".5"/>
                    <v:textbox inset="14.4pt,18pt,10.8pt,18pt">
                      <w:txbxContent>
                        <w:p w14:paraId="028BB5F2" w14:textId="77777777" w:rsidR="00483CC6" w:rsidRPr="00732249" w:rsidRDefault="00483CC6" w:rsidP="00167EAD">
                          <w:pPr>
                            <w:spacing w:after="100"/>
                            <w:rPr>
                              <w:color w:val="0B5294" w:themeColor="accent1" w:themeShade="BF"/>
                              <w:sz w:val="28"/>
                              <w:szCs w:val="28"/>
                              <w:lang w:val="en-GB"/>
                            </w:rPr>
                          </w:pPr>
                          <w:r>
                            <w:rPr>
                              <w:color w:val="0B5294" w:themeColor="accent1" w:themeShade="BF"/>
                              <w:sz w:val="28"/>
                              <w:szCs w:val="28"/>
                              <w:lang w:val="en-GB"/>
                            </w:rPr>
                            <w:t>NEW (Website)</w:t>
                          </w:r>
                        </w:p>
                      </w:txbxContent>
                    </v:textbox>
                  </v:shape>
                </v:group>
              </v:group>
            </w:pict>
          </mc:Fallback>
        </mc:AlternateContent>
      </w:r>
      <w:r w:rsidR="006D323C">
        <w:rPr>
          <w:noProof/>
          <w:lang w:val="en-IE" w:eastAsia="en-IE"/>
        </w:rPr>
        <mc:AlternateContent>
          <mc:Choice Requires="wps">
            <w:drawing>
              <wp:anchor distT="0" distB="0" distL="114300" distR="114300" simplePos="0" relativeHeight="251627008" behindDoc="0" locked="0" layoutInCell="1" allowOverlap="1" wp14:anchorId="0F86ABB7" wp14:editId="3C76372A">
                <wp:simplePos x="0" y="0"/>
                <wp:positionH relativeFrom="column">
                  <wp:posOffset>1097852</wp:posOffset>
                </wp:positionH>
                <wp:positionV relativeFrom="paragraph">
                  <wp:posOffset>1157226</wp:posOffset>
                </wp:positionV>
                <wp:extent cx="1428750" cy="133350"/>
                <wp:effectExtent l="0" t="0" r="0" b="0"/>
                <wp:wrapNone/>
                <wp:docPr id="313" name="Rectangle 313"/>
                <wp:cNvGraphicFramePr/>
                <a:graphic xmlns:a="http://schemas.openxmlformats.org/drawingml/2006/main">
                  <a:graphicData uri="http://schemas.microsoft.com/office/word/2010/wordprocessingShape">
                    <wps:wsp>
                      <wps:cNvSpPr/>
                      <wps:spPr>
                        <a:xfrm>
                          <a:off x="0" y="0"/>
                          <a:ext cx="14287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6DBC21" id="Rectangle 313" o:spid="_x0000_s1026" style="position:absolute;margin-left:86.45pt;margin-top:91.1pt;width:112.5pt;height:10.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" fillcolor="white [3212]" stroked="f" strokeweight="2pt"/>
            </w:pict>
          </mc:Fallback>
        </mc:AlternateContent>
      </w:r>
      <w:r w:rsidR="00167EAD">
        <w:br w:type="page"/>
      </w:r>
    </w:p>
    <w:p w14:paraId="0033044D" w14:textId="77777777" w:rsidR="00D51D05" w:rsidRDefault="00DA20DB" w:rsidP="00CF1E82">
      <w:pPr>
        <w:pStyle w:val="Heading1"/>
        <w:numPr>
          <w:ilvl w:val="0"/>
          <w:numId w:val="9"/>
        </w:numPr>
      </w:pPr>
      <w:bookmarkStart w:id="2" w:name="_Toc460404171"/>
      <w:r>
        <w:lastRenderedPageBreak/>
        <w:t>MEETING THE BRIEF</w:t>
      </w:r>
      <w:bookmarkEnd w:id="2"/>
    </w:p>
    <w:p w14:paraId="4038BC2A" w14:textId="067BA782" w:rsidR="00C10F01" w:rsidRDefault="00C10F01" w:rsidP="00C10F01">
      <w:pPr>
        <w:pStyle w:val="Heading3"/>
      </w:pPr>
      <w:bookmarkStart w:id="3" w:name="_Toc460404172"/>
      <w:r>
        <w:t>Overview</w:t>
      </w:r>
      <w:bookmarkEnd w:id="3"/>
    </w:p>
    <w:p w14:paraId="5B9767F5" w14:textId="77777777" w:rsidR="002C15E9" w:rsidRPr="002C15E9" w:rsidRDefault="002C15E9" w:rsidP="002C15E9">
      <w:r>
        <w:rPr>
          <w:noProof/>
          <w:lang w:val="en-IE" w:eastAsia="en-IE"/>
        </w:rPr>
        <mc:AlternateContent>
          <mc:Choice Requires="wpg">
            <w:drawing>
              <wp:anchor distT="0" distB="0" distL="114300" distR="114300" simplePos="0" relativeHeight="251636224" behindDoc="0" locked="0" layoutInCell="1" allowOverlap="1" wp14:anchorId="1E2F1C21" wp14:editId="1056D79D">
                <wp:simplePos x="0" y="0"/>
                <wp:positionH relativeFrom="column">
                  <wp:posOffset>73660</wp:posOffset>
                </wp:positionH>
                <wp:positionV relativeFrom="paragraph">
                  <wp:posOffset>72390</wp:posOffset>
                </wp:positionV>
                <wp:extent cx="6004560" cy="5208905"/>
                <wp:effectExtent l="133350" t="171450" r="377190" b="163195"/>
                <wp:wrapTight wrapText="bothSides">
                  <wp:wrapPolygon edited="0">
                    <wp:start x="16378" y="-711"/>
                    <wp:lineTo x="15008" y="-553"/>
                    <wp:lineTo x="15008" y="17300"/>
                    <wp:lineTo x="16036" y="18406"/>
                    <wp:lineTo x="-411" y="18406"/>
                    <wp:lineTo x="-480" y="20934"/>
                    <wp:lineTo x="-343" y="22198"/>
                    <wp:lineTo x="14596" y="22198"/>
                    <wp:lineTo x="14734" y="20934"/>
                    <wp:lineTo x="14734" y="19670"/>
                    <wp:lineTo x="21860" y="18406"/>
                    <wp:lineTo x="21929" y="18406"/>
                    <wp:lineTo x="22820" y="17221"/>
                    <wp:lineTo x="22820" y="7031"/>
                    <wp:lineTo x="22477" y="5767"/>
                    <wp:lineTo x="22820" y="4582"/>
                    <wp:lineTo x="22888" y="158"/>
                    <wp:lineTo x="22135" y="-553"/>
                    <wp:lineTo x="21518" y="-711"/>
                    <wp:lineTo x="16378" y="-711"/>
                  </wp:wrapPolygon>
                </wp:wrapTight>
                <wp:docPr id="298" name="Group 298"/>
                <wp:cNvGraphicFramePr/>
                <a:graphic xmlns:a="http://schemas.openxmlformats.org/drawingml/2006/main">
                  <a:graphicData uri="http://schemas.microsoft.com/office/word/2010/wordprocessingGroup">
                    <wpg:wgp>
                      <wpg:cNvGrpSpPr/>
                      <wpg:grpSpPr>
                        <a:xfrm>
                          <a:off x="0" y="0"/>
                          <a:ext cx="6004560" cy="5208905"/>
                          <a:chOff x="0" y="0"/>
                          <a:chExt cx="6005049" cy="5209342"/>
                        </a:xfrm>
                      </wpg:grpSpPr>
                      <wpg:grpSp>
                        <wpg:cNvPr id="81" name="Group 81"/>
                        <wpg:cNvGrpSpPr/>
                        <wpg:grpSpPr>
                          <a:xfrm>
                            <a:off x="4346369" y="0"/>
                            <a:ext cx="1658680" cy="4136065"/>
                            <a:chOff x="0" y="0"/>
                            <a:chExt cx="1658680" cy="4136065"/>
                          </a:xfrm>
                        </wpg:grpSpPr>
                        <pic:pic xmlns:pic="http://schemas.openxmlformats.org/drawingml/2006/picture">
                          <pic:nvPicPr>
                            <pic:cNvPr id="394" name="Picture 39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48047" cy="1180214"/>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395" name="Picture 39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1499191"/>
                              <a:ext cx="1658680" cy="2636874"/>
                            </a:xfrm>
                            <a:prstGeom prst="rect">
                              <a:avLst/>
                            </a:prstGeom>
                            <a:ln>
                              <a:noFill/>
                            </a:ln>
                            <a:effectLst>
                              <a:outerShdw blurRad="292100" dist="139700" dir="2700000" algn="tl" rotWithShape="0">
                                <a:srgbClr val="333333">
                                  <a:alpha val="65000"/>
                                </a:srgbClr>
                              </a:outerShdw>
                            </a:effectLst>
                          </pic:spPr>
                        </pic:pic>
                      </wpg:grpSp>
                      <wpg:grpSp>
                        <wpg:cNvPr id="80" name="Group 80"/>
                        <wpg:cNvGrpSpPr/>
                        <wpg:grpSpPr>
                          <a:xfrm>
                            <a:off x="0" y="4465122"/>
                            <a:ext cx="3965575" cy="744220"/>
                            <a:chOff x="0" y="0"/>
                            <a:chExt cx="3965944" cy="744279"/>
                          </a:xfrm>
                        </wpg:grpSpPr>
                        <pic:pic xmlns:pic="http://schemas.openxmlformats.org/drawingml/2006/picture">
                          <pic:nvPicPr>
                            <pic:cNvPr id="412" name="Picture 412"/>
                            <pic:cNvPicPr>
                              <a:picLocks noChangeAspect="1"/>
                            </pic:cNvPicPr>
                          </pic:nvPicPr>
                          <pic:blipFill rotWithShape="1">
                            <a:blip r:embed="rId18">
                              <a:extLst>
                                <a:ext uri="{28A0092B-C50C-407E-A947-70E740481C1C}">
                                  <a14:useLocalDpi xmlns:a14="http://schemas.microsoft.com/office/drawing/2010/main" val="0"/>
                                </a:ext>
                              </a:extLst>
                            </a:blip>
                            <a:srcRect l="19060"/>
                            <a:stretch/>
                          </pic:blipFill>
                          <pic:spPr bwMode="auto">
                            <a:xfrm>
                              <a:off x="0" y="308344"/>
                              <a:ext cx="3965944" cy="435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g:grpSp>
                          <wpg:cNvPr id="420" name="Group 420"/>
                          <wpg:cNvGrpSpPr/>
                          <wpg:grpSpPr>
                            <a:xfrm>
                              <a:off x="255181" y="0"/>
                              <a:ext cx="2391822" cy="541538"/>
                              <a:chOff x="0" y="0"/>
                              <a:chExt cx="2392045" cy="541581"/>
                            </a:xfrm>
                          </wpg:grpSpPr>
                          <wps:wsp>
                            <wps:cNvPr id="415" name="Arc 415"/>
                            <wps:cNvSpPr/>
                            <wps:spPr>
                              <a:xfrm>
                                <a:off x="0" y="212651"/>
                                <a:ext cx="2392045" cy="328930"/>
                              </a:xfrm>
                              <a:prstGeom prst="arc">
                                <a:avLst>
                                  <a:gd name="adj1" fmla="val 10862380"/>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Text Box 416"/>
                            <wps:cNvSpPr txBox="1"/>
                            <wps:spPr>
                              <a:xfrm>
                                <a:off x="542261" y="0"/>
                                <a:ext cx="1286539" cy="2758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CE096F" w14:textId="77777777" w:rsidR="00483CC6" w:rsidRPr="00DA4E5F" w:rsidRDefault="00483CC6">
                                  <w:pPr>
                                    <w:rPr>
                                      <w:color w:val="000000" w:themeColor="text1"/>
                                    </w:rPr>
                                  </w:pPr>
                                  <w:r w:rsidRPr="00DA4E5F">
                                    <w:rPr>
                                      <w:color w:val="000000" w:themeColor="text1"/>
                                    </w:rPr>
                                    <w:t>Pre-filtered 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1" name="Group 421"/>
                          <wpg:cNvGrpSpPr/>
                          <wpg:grpSpPr>
                            <a:xfrm>
                              <a:off x="3211033" y="21265"/>
                              <a:ext cx="680022" cy="530906"/>
                              <a:chOff x="0" y="0"/>
                              <a:chExt cx="680085" cy="530948"/>
                            </a:xfrm>
                          </wpg:grpSpPr>
                          <wps:wsp>
                            <wps:cNvPr id="418" name="Text Box 418"/>
                            <wps:cNvSpPr txBox="1"/>
                            <wps:spPr>
                              <a:xfrm>
                                <a:off x="0" y="0"/>
                                <a:ext cx="680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A9672" w14:textId="77777777" w:rsidR="00483CC6" w:rsidRPr="00DA4E5F" w:rsidRDefault="00483CC6" w:rsidP="00C61526">
                                  <w:pPr>
                                    <w:rPr>
                                      <w:color w:val="000000" w:themeColor="text1"/>
                                    </w:rPr>
                                  </w:pPr>
                                  <w:r w:rsidRPr="00DA4E5F">
                                    <w:rPr>
                                      <w:color w:val="000000" w:themeColor="text1"/>
                                    </w:rPr>
                                    <w:t>All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9" name="Arc 419"/>
                            <wps:cNvSpPr/>
                            <wps:spPr>
                              <a:xfrm>
                                <a:off x="85061" y="202018"/>
                                <a:ext cx="531495" cy="328930"/>
                              </a:xfrm>
                              <a:prstGeom prst="arc">
                                <a:avLst>
                                  <a:gd name="adj1" fmla="val 10986259"/>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1E2F1C21" id="Group 298" o:spid="_x0000_s1039" style="position:absolute;margin-left:5.8pt;margin-top:5.7pt;width:472.8pt;height:410.15pt;z-index:251636224" coordsize="60050,52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">
                <v:group id="Group 81" o:spid="_x0000_s1040" style="position:absolute;left:43463;width:16587;height:41360" coordsize="16586,4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Picture 394" o:spid="_x0000_s1041" type="#_x0000_t75" style="position:absolute;width:16480;height:11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">
                    <v:imagedata r:id="rId19" o:title=""/>
                    <v:shadow on="t" color="#333" opacity="42598f" origin="-.5,-.5" offset="2.74397mm,2.74397mm"/>
                    <v:path arrowok="t"/>
                  </v:shape>
                  <v:shape id="Picture 395" o:spid="_x0000_s1042" type="#_x0000_t75" style="position:absolute;top:14991;width:16586;height:2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">
                    <v:imagedata r:id="rId20" o:title=""/>
                    <v:shadow on="t" color="#333" opacity="42598f" origin="-.5,-.5" offset="2.74397mm,2.74397mm"/>
                    <v:path arrowok="t"/>
                  </v:shape>
                </v:group>
                <v:group id="Group 80" o:spid="_x0000_s1043" style="position:absolute;top:44651;width:39655;height:7442" coordsize="39659,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Picture 412" o:spid="_x0000_s1044" type="#_x0000_t75" style="position:absolute;top:3083;width:39659;height:4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" filled="t" fillcolor="#ededed" stroked="t" strokecolor="white" strokeweight="7pt">
                    <v:stroke endcap="square"/>
                    <v:imagedata r:id="rId21" o:title="" cropleft="12491f"/>
                    <v:shadow on="t" color="black" opacity="26214f" origin="-.5,-.5" offset="0,.5mm"/>
                    <v:path arrowok="t"/>
                  </v:shape>
                  <v:group id="Group 420" o:spid="_x0000_s1045" style="position:absolute;left:2551;width:23919;height:5415" coordsize="23920,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shape id="Arc 415" o:spid="_x0000_s1046" style="position:absolute;top:2126;width:23920;height:3289;visibility:visible;mso-wrap-style:square;v-text-anchor:middle" coordsize="2392045,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" path="m10281,142947nsc88866,61065,596889,-103,1197515,v659962,113,1194531,73713,1194531,164465l1196023,164465,10281,142947xem10281,142947nfc88866,61065,596889,-103,1197515,v659962,113,1194531,73713,1194531,164465e" filled="f" strokecolor="#0a4d8a [2244]" strokeweight="1pt">
                      <v:path arrowok="t" o:connecttype="custom" o:connectlocs="10281,142947;1197515,0;2392046,164465" o:connectangles="0,0,0"/>
                    </v:shape>
                    <v:shapetype id="_x0000_t202" coordsize="21600,21600" o:spt="202" path="m,l,21600r21600,l21600,xe">
                      <v:stroke joinstyle="miter"/>
                      <v:path gradientshapeok="t" o:connecttype="rect"/>
                    </v:shapetype>
                    <v:shape id="Text Box 416" o:spid="_x0000_s1047" type="#_x0000_t202" style="position:absolute;left:5422;width:12866;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" filled="f" stroked="f" strokeweight=".5pt">
                      <v:textbox>
                        <w:txbxContent>
                          <w:p w14:paraId="6CCE096F" w14:textId="77777777" w:rsidR="00483CC6" w:rsidRPr="00DA4E5F" w:rsidRDefault="00483CC6">
                            <w:pPr>
                              <w:rPr>
                                <w:color w:val="000000" w:themeColor="text1"/>
                              </w:rPr>
                            </w:pPr>
                            <w:r w:rsidRPr="00DA4E5F">
                              <w:rPr>
                                <w:color w:val="000000" w:themeColor="text1"/>
                              </w:rPr>
                              <w:t>Pre-filtered views</w:t>
                            </w:r>
                          </w:p>
                        </w:txbxContent>
                      </v:textbox>
                    </v:shape>
                  </v:group>
                  <v:group id="Group 421" o:spid="_x0000_s1048" style="position:absolute;left:32110;top:212;width:6800;height:5309" coordsize="6800,5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shape id="Text Box 418" o:spid="_x0000_s1049" type="#_x0000_t202" style="position:absolute;width:6800;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cwwAAANwAAAAPAAAAZHJzL2Rvd25yZXYueG1sRE9Na8JA&#10;EL0X/A/LCN7qJtI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f1UzXMMAAADcAAAADwAA&#10;AAAAAAAAAAAAAAAHAgAAZHJzL2Rvd25yZXYueG1sUEsFBgAAAAADAAMAtwAAAPcCAAAAAA==&#10;" filled="f" stroked="f" strokeweight=".5pt">
                      <v:textbox>
                        <w:txbxContent>
                          <w:p w14:paraId="1C7A9672" w14:textId="77777777" w:rsidR="00483CC6" w:rsidRPr="00DA4E5F" w:rsidRDefault="00483CC6" w:rsidP="00C61526">
                            <w:pPr>
                              <w:rPr>
                                <w:color w:val="000000" w:themeColor="text1"/>
                              </w:rPr>
                            </w:pPr>
                            <w:r w:rsidRPr="00DA4E5F">
                              <w:rPr>
                                <w:color w:val="000000" w:themeColor="text1"/>
                              </w:rPr>
                              <w:t>All data</w:t>
                            </w:r>
                          </w:p>
                        </w:txbxContent>
                      </v:textbox>
                    </v:shape>
                    <v:shape id="Arc 419" o:spid="_x0000_s1050" style="position:absolute;left:850;top:2020;width:5315;height:3289;visibility:visible;mso-wrap-style:square;v-text-anchor:middle" coordsize="531495,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" path="m1015,150108nsc13192,64111,130734,-1424,270204,24,415215,1529,531496,74710,531496,164466r-265748,-1l1015,150108xem1015,150108nfc13192,64111,130734,-1424,270204,24,415215,1529,531496,74710,531496,164466e" filled="f" strokecolor="#0a4d8a [2244]" strokeweight="1pt">
                      <v:path arrowok="t" o:connecttype="custom" o:connectlocs="1015,150108;270204,24;531496,164466" o:connectangles="0,0,0"/>
                    </v:shape>
                  </v:group>
                </v:group>
                <w10:wrap type="tight"/>
              </v:group>
            </w:pict>
          </mc:Fallback>
        </mc:AlternateContent>
      </w:r>
    </w:p>
    <w:p w14:paraId="5A7BFBEB" w14:textId="77777777" w:rsidR="00BC2A91" w:rsidRDefault="00D1029E" w:rsidP="002C15E9">
      <w:r>
        <w:t xml:space="preserve">The </w:t>
      </w:r>
      <w:r w:rsidRPr="00CF0700">
        <w:rPr>
          <w:b/>
        </w:rPr>
        <w:t>Workload Allocation Dashboard</w:t>
      </w:r>
      <w:r w:rsidR="00131109">
        <w:t xml:space="preserve"> site was created to meet this brief. </w:t>
      </w:r>
      <w:r w:rsidR="00AC1767">
        <w:t>In this project example, a</w:t>
      </w:r>
      <w:r w:rsidR="00D97F8B">
        <w:t>ll data from 2015 for both teams is available. On every</w:t>
      </w:r>
      <w:r w:rsidR="00AC1767">
        <w:t xml:space="preserve"> web</w:t>
      </w:r>
      <w:r w:rsidR="00D97F8B">
        <w:t>page</w:t>
      </w:r>
      <w:r w:rsidR="00CB3739">
        <w:t xml:space="preserve"> on the dashboard site,</w:t>
      </w:r>
      <w:r w:rsidR="00D97F8B">
        <w:t xml:space="preserve"> </w:t>
      </w:r>
      <w:r w:rsidR="006325FD">
        <w:t>the team’s</w:t>
      </w:r>
      <w:r w:rsidR="00D97F8B">
        <w:t xml:space="preserve"> manager can select their</w:t>
      </w:r>
      <w:r w:rsidR="00D16388">
        <w:t xml:space="preserve"> own</w:t>
      </w:r>
      <w:r w:rsidR="00D97F8B">
        <w:t xml:space="preserve"> team from a drop-down list or, more conveniently for Senior Management</w:t>
      </w:r>
      <w:r w:rsidR="00BC2A91">
        <w:t>,</w:t>
      </w:r>
      <w:r w:rsidR="00D97F8B">
        <w:t xml:space="preserve"> data from </w:t>
      </w:r>
      <w:r w:rsidR="00D16388">
        <w:t>both</w:t>
      </w:r>
      <w:r w:rsidR="00D97F8B">
        <w:t xml:space="preserve"> teams combined can be </w:t>
      </w:r>
      <w:r w:rsidR="00BC2A91">
        <w:t>contrasted and compared</w:t>
      </w:r>
      <w:r w:rsidR="00D97F8B">
        <w:t>.</w:t>
      </w:r>
      <w:r w:rsidR="00BC2A91">
        <w:t xml:space="preserve"> </w:t>
      </w:r>
    </w:p>
    <w:p w14:paraId="617C3F02" w14:textId="77777777" w:rsidR="00DD484F" w:rsidRDefault="00DD484F" w:rsidP="00DD484F"/>
    <w:p w14:paraId="768A2B5B" w14:textId="77777777" w:rsidR="00BC2A91" w:rsidRDefault="00D16388" w:rsidP="00DA4E5F">
      <w:pPr>
        <w:jc w:val="both"/>
      </w:pPr>
      <w:r>
        <w:t xml:space="preserve">With the exception of the Home Page, </w:t>
      </w:r>
      <w:r w:rsidR="00AC1767">
        <w:t>each</w:t>
      </w:r>
      <w:r w:rsidR="00BC2A91">
        <w:t xml:space="preserve"> the</w:t>
      </w:r>
      <w:r w:rsidR="006325FD">
        <w:t xml:space="preserve"> site</w:t>
      </w:r>
      <w:r w:rsidR="006C4329">
        <w:t xml:space="preserve"> page </w:t>
      </w:r>
      <w:r>
        <w:t>contain</w:t>
      </w:r>
      <w:r w:rsidR="00CB3739">
        <w:t>s</w:t>
      </w:r>
      <w:r w:rsidR="00BC2A91">
        <w:t xml:space="preserve"> </w:t>
      </w:r>
      <w:r w:rsidR="00CB3739">
        <w:t xml:space="preserve">data from all available months </w:t>
      </w:r>
      <w:r w:rsidR="006C4329">
        <w:t>and</w:t>
      </w:r>
      <w:r w:rsidR="006325FD">
        <w:t xml:space="preserve"> </w:t>
      </w:r>
      <w:r w:rsidR="00CB3739">
        <w:t xml:space="preserve">each has </w:t>
      </w:r>
      <w:r>
        <w:t>a focus on a specific data point</w:t>
      </w:r>
      <w:r w:rsidR="006325FD">
        <w:t>.</w:t>
      </w:r>
      <w:r>
        <w:t xml:space="preserve"> As each month passes and new records become available, the queries populating the drop-down lists will include all available months and therefore </w:t>
      </w:r>
      <w:r w:rsidR="006325FD">
        <w:t>the Month drop-down list</w:t>
      </w:r>
      <w:r w:rsidR="006C4329">
        <w:t>s</w:t>
      </w:r>
      <w:r w:rsidR="006325FD">
        <w:t xml:space="preserve"> </w:t>
      </w:r>
      <w:r>
        <w:t>will automatically grow</w:t>
      </w:r>
      <w:r w:rsidR="00AC1767">
        <w:t>. I</w:t>
      </w:r>
      <w:r>
        <w:t>n this example a</w:t>
      </w:r>
      <w:r w:rsidR="006C4329">
        <w:t xml:space="preserve"> full year of data is available and so the user can see and select any month of that year:</w:t>
      </w:r>
    </w:p>
    <w:p w14:paraId="2DAE3706" w14:textId="77777777" w:rsidR="006325FD" w:rsidRDefault="006325FD" w:rsidP="00D1029E"/>
    <w:p w14:paraId="0F81A97D" w14:textId="77777777" w:rsidR="006325FD" w:rsidRDefault="006325FD" w:rsidP="00D1029E"/>
    <w:p w14:paraId="7C4FDEBF" w14:textId="77777777" w:rsidR="006325FD" w:rsidRDefault="006325FD" w:rsidP="00D1029E"/>
    <w:p w14:paraId="1F214A63" w14:textId="77777777" w:rsidR="006325FD" w:rsidRDefault="006325FD" w:rsidP="00D1029E"/>
    <w:p w14:paraId="5B2F7B53" w14:textId="77777777" w:rsidR="00DA4E5F" w:rsidRDefault="00DA4E5F" w:rsidP="00DD484F">
      <w:pPr>
        <w:jc w:val="both"/>
      </w:pPr>
    </w:p>
    <w:p w14:paraId="479B044E" w14:textId="77777777" w:rsidR="00DA4E5F" w:rsidRDefault="00DA4E5F" w:rsidP="00DD484F">
      <w:pPr>
        <w:jc w:val="both"/>
      </w:pPr>
    </w:p>
    <w:p w14:paraId="2101066B" w14:textId="77777777" w:rsidR="006302E2" w:rsidRDefault="006302E2" w:rsidP="00DD484F">
      <w:pPr>
        <w:jc w:val="both"/>
      </w:pPr>
    </w:p>
    <w:p w14:paraId="3F6007CB" w14:textId="77777777" w:rsidR="006302E2" w:rsidRDefault="006302E2" w:rsidP="00DD484F">
      <w:pPr>
        <w:jc w:val="both"/>
      </w:pPr>
    </w:p>
    <w:p w14:paraId="6217D72D" w14:textId="77777777" w:rsidR="006325FD" w:rsidRDefault="006325FD" w:rsidP="00DD484F">
      <w:pPr>
        <w:jc w:val="both"/>
        <w:rPr>
          <w:noProof/>
          <w:lang w:val="en-GB" w:eastAsia="en-GB"/>
        </w:rPr>
      </w:pPr>
      <w:r>
        <w:t xml:space="preserve">For convenience </w:t>
      </w:r>
      <w:r w:rsidR="00BD3130">
        <w:t xml:space="preserve">three of </w:t>
      </w:r>
      <w:r>
        <w:t xml:space="preserve">the </w:t>
      </w:r>
      <w:r w:rsidR="00D16388">
        <w:t>site pages show ‘pre-filtere</w:t>
      </w:r>
      <w:r w:rsidR="00CB3739">
        <w:t>d’ views.</w:t>
      </w:r>
      <w:r w:rsidR="00D16388">
        <w:t xml:space="preserve"> </w:t>
      </w:r>
      <w:r w:rsidR="00CB3739">
        <w:t>D</w:t>
      </w:r>
      <w:r w:rsidR="00D16388">
        <w:t xml:space="preserve">epending on what information </w:t>
      </w:r>
      <w:r w:rsidR="00AC1767">
        <w:t>may be</w:t>
      </w:r>
      <w:r w:rsidR="00CB3739">
        <w:t xml:space="preserve"> required, these pages provide a quick focus on a different aspect of the data. </w:t>
      </w:r>
      <w:r w:rsidR="00BD3130">
        <w:t xml:space="preserve">There is also a ‘Chart’ page </w:t>
      </w:r>
      <w:r w:rsidR="00C61526">
        <w:t>all</w:t>
      </w:r>
      <w:r w:rsidR="00DD484F">
        <w:t xml:space="preserve">owing </w:t>
      </w:r>
      <w:r w:rsidR="00C61526">
        <w:t xml:space="preserve">managers to filter </w:t>
      </w:r>
      <w:r w:rsidR="00BD3130">
        <w:t>all data</w:t>
      </w:r>
      <w:r w:rsidR="00C61526">
        <w:t>.</w:t>
      </w:r>
      <w:r w:rsidR="00C61526" w:rsidRPr="00C61526">
        <w:rPr>
          <w:noProof/>
          <w:lang w:val="en-GB" w:eastAsia="en-GB"/>
        </w:rPr>
        <w:t xml:space="preserve"> </w:t>
      </w:r>
    </w:p>
    <w:p w14:paraId="47A6D0C9" w14:textId="77777777" w:rsidR="00DD484F" w:rsidRDefault="00DD484F" w:rsidP="00DD484F">
      <w:r>
        <w:t xml:space="preserve">As Management will always need to see a high-level breakdown of the main work categories, the Home Page provides this summary. It takes only the </w:t>
      </w:r>
      <w:r w:rsidRPr="00DD484F">
        <w:rPr>
          <w:i/>
        </w:rPr>
        <w:t>latest</w:t>
      </w:r>
      <w:r>
        <w:t xml:space="preserve"> monthly data and displays:</w:t>
      </w:r>
    </w:p>
    <w:p w14:paraId="65A47706" w14:textId="77777777" w:rsidR="00DD484F" w:rsidRDefault="00DD484F" w:rsidP="00DD484F">
      <w:pPr>
        <w:pStyle w:val="ListParagraph"/>
        <w:numPr>
          <w:ilvl w:val="0"/>
          <w:numId w:val="15"/>
        </w:numPr>
      </w:pPr>
      <w:r>
        <w:t xml:space="preserve">the top five </w:t>
      </w:r>
      <w:r w:rsidR="00DA4E5F">
        <w:t>projects per team (based on amount of time spent)</w:t>
      </w:r>
      <w:r>
        <w:t xml:space="preserve"> </w:t>
      </w:r>
    </w:p>
    <w:p w14:paraId="7177105F" w14:textId="77777777" w:rsidR="00DA4E5F" w:rsidRDefault="00DA4E5F" w:rsidP="00DA4E5F">
      <w:pPr>
        <w:pStyle w:val="ListParagraph"/>
        <w:ind w:left="770"/>
      </w:pPr>
      <w:r>
        <w:rPr>
          <w:noProof/>
          <w:lang w:val="en-IE" w:eastAsia="en-IE"/>
        </w:rPr>
        <w:drawing>
          <wp:anchor distT="0" distB="0" distL="114300" distR="114300" simplePos="0" relativeHeight="251639296" behindDoc="1" locked="0" layoutInCell="1" allowOverlap="1" wp14:anchorId="6E9A494C" wp14:editId="2FFAC958">
            <wp:simplePos x="0" y="0"/>
            <wp:positionH relativeFrom="column">
              <wp:posOffset>514985</wp:posOffset>
            </wp:positionH>
            <wp:positionV relativeFrom="paragraph">
              <wp:posOffset>161290</wp:posOffset>
            </wp:positionV>
            <wp:extent cx="3221355" cy="307975"/>
            <wp:effectExtent l="171450" t="171450" r="379095" b="358775"/>
            <wp:wrapTight wrapText="bothSides">
              <wp:wrapPolygon edited="0">
                <wp:start x="1405" y="-12025"/>
                <wp:lineTo x="-1150" y="-9353"/>
                <wp:lineTo x="-1150" y="26722"/>
                <wp:lineTo x="-639" y="33402"/>
                <wp:lineTo x="-639" y="34738"/>
                <wp:lineTo x="639" y="42755"/>
                <wp:lineTo x="766" y="45427"/>
                <wp:lineTo x="22098" y="45427"/>
                <wp:lineTo x="22226" y="42755"/>
                <wp:lineTo x="23503" y="34738"/>
                <wp:lineTo x="23503" y="33402"/>
                <wp:lineTo x="24014" y="5344"/>
                <wp:lineTo x="22226" y="-9353"/>
                <wp:lineTo x="21459" y="-12025"/>
                <wp:lineTo x="1405" y="-12025"/>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t="90540" b="879"/>
                    <a:stretch/>
                  </pic:blipFill>
                  <pic:spPr bwMode="auto">
                    <a:xfrm>
                      <a:off x="0" y="0"/>
                      <a:ext cx="3221355" cy="3079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BBFBA0" w14:textId="77777777" w:rsidR="00DA4E5F" w:rsidRDefault="00DA4E5F" w:rsidP="00DA4E5F">
      <w:pPr>
        <w:pStyle w:val="ListParagraph"/>
        <w:ind w:left="770"/>
      </w:pPr>
    </w:p>
    <w:p w14:paraId="69B137B6" w14:textId="77777777" w:rsidR="00DA4E5F" w:rsidRDefault="00DA4E5F" w:rsidP="00DA4E5F">
      <w:pPr>
        <w:pStyle w:val="ListParagraph"/>
        <w:ind w:left="770"/>
      </w:pPr>
    </w:p>
    <w:p w14:paraId="4EB3346E" w14:textId="77777777" w:rsidR="00DA4E5F" w:rsidRDefault="00DA4E5F" w:rsidP="00DA4E5F">
      <w:pPr>
        <w:pStyle w:val="ListParagraph"/>
        <w:ind w:left="770"/>
      </w:pPr>
    </w:p>
    <w:p w14:paraId="4BEF4EB4" w14:textId="77777777" w:rsidR="00DA4E5F" w:rsidRDefault="00DA4E5F" w:rsidP="00DA4E5F">
      <w:pPr>
        <w:pStyle w:val="ListParagraph"/>
        <w:ind w:left="770"/>
      </w:pPr>
    </w:p>
    <w:p w14:paraId="36AB3B10" w14:textId="77777777" w:rsidR="00DD484F" w:rsidRDefault="00DA4E5F" w:rsidP="00DD484F">
      <w:pPr>
        <w:pStyle w:val="ListParagraph"/>
        <w:numPr>
          <w:ilvl w:val="0"/>
          <w:numId w:val="15"/>
        </w:numPr>
      </w:pPr>
      <w:r>
        <w:rPr>
          <w:noProof/>
          <w:lang w:val="en-IE" w:eastAsia="en-IE"/>
        </w:rPr>
        <w:drawing>
          <wp:anchor distT="0" distB="0" distL="114300" distR="114300" simplePos="0" relativeHeight="251642368" behindDoc="1" locked="0" layoutInCell="1" allowOverlap="1" wp14:anchorId="430AFBA0" wp14:editId="17640DFB">
            <wp:simplePos x="0" y="0"/>
            <wp:positionH relativeFrom="column">
              <wp:posOffset>536575</wp:posOffset>
            </wp:positionH>
            <wp:positionV relativeFrom="paragraph">
              <wp:posOffset>327660</wp:posOffset>
            </wp:positionV>
            <wp:extent cx="3221355" cy="372110"/>
            <wp:effectExtent l="171450" t="171450" r="379095" b="370840"/>
            <wp:wrapTight wrapText="bothSides">
              <wp:wrapPolygon edited="0">
                <wp:start x="1405" y="-9952"/>
                <wp:lineTo x="-1150" y="-7741"/>
                <wp:lineTo x="-1150" y="26539"/>
                <wp:lineTo x="-894" y="28751"/>
                <wp:lineTo x="639" y="39809"/>
                <wp:lineTo x="766" y="42020"/>
                <wp:lineTo x="22098" y="42020"/>
                <wp:lineTo x="22226" y="39809"/>
                <wp:lineTo x="23759" y="28751"/>
                <wp:lineTo x="24014" y="4423"/>
                <wp:lineTo x="22226" y="-7741"/>
                <wp:lineTo x="21459" y="-9952"/>
                <wp:lineTo x="1405" y="-9952"/>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b="89644"/>
                    <a:stretch/>
                  </pic:blipFill>
                  <pic:spPr bwMode="auto">
                    <a:xfrm>
                      <a:off x="0" y="0"/>
                      <a:ext cx="3221355" cy="3721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 </w:t>
      </w:r>
      <w:r w:rsidR="00DD484F">
        <w:t>break</w:t>
      </w:r>
      <w:r>
        <w:t>down of time spent per Category</w:t>
      </w:r>
    </w:p>
    <w:p w14:paraId="6205AF53" w14:textId="043625B4" w:rsidR="00C61526" w:rsidRDefault="002C15E9" w:rsidP="002C15E9">
      <w:pPr>
        <w:pStyle w:val="Heading3"/>
      </w:pPr>
      <w:r>
        <w:br w:type="page"/>
      </w:r>
      <w:bookmarkStart w:id="4" w:name="_Toc460404173"/>
      <w:r w:rsidR="00CF0700">
        <w:lastRenderedPageBreak/>
        <w:t>Home Page</w:t>
      </w:r>
      <w:bookmarkEnd w:id="4"/>
    </w:p>
    <w:p w14:paraId="0F23ED2E" w14:textId="77777777" w:rsidR="001666F7" w:rsidRDefault="001666F7" w:rsidP="00340B18">
      <w:pPr>
        <w:jc w:val="both"/>
        <w:rPr>
          <w:noProof/>
          <w:lang w:val="en-GB" w:eastAsia="en-GB"/>
        </w:rPr>
      </w:pPr>
    </w:p>
    <w:p w14:paraId="704EB202" w14:textId="77777777" w:rsidR="00FF1DA9" w:rsidRDefault="00283CAD" w:rsidP="00340B18">
      <w:pPr>
        <w:jc w:val="both"/>
      </w:pPr>
      <w:r>
        <w:t>The</w:t>
      </w:r>
      <w:r w:rsidR="0028655D">
        <w:t xml:space="preserve"> s</w:t>
      </w:r>
      <w:r w:rsidR="00CF0700">
        <w:t xml:space="preserve">ummary </w:t>
      </w:r>
      <w:r w:rsidR="0028655D">
        <w:t>data displayed on the H</w:t>
      </w:r>
      <w:r w:rsidR="00CF0700">
        <w:t>ome page</w:t>
      </w:r>
      <w:r w:rsidR="0028655D">
        <w:t xml:space="preserve"> requires</w:t>
      </w:r>
      <w:r w:rsidR="00CF0700">
        <w:t xml:space="preserve"> two </w:t>
      </w:r>
      <w:r>
        <w:t xml:space="preserve">separate queries, one to display Deal/Project statistics and another to display </w:t>
      </w:r>
      <w:r w:rsidR="0028655D">
        <w:t>the</w:t>
      </w:r>
      <w:r>
        <w:t xml:space="preserve"> Category breakdown. To make this possible, </w:t>
      </w:r>
      <w:r w:rsidR="00CF0700">
        <w:t>I updated the code so that the queue function use</w:t>
      </w:r>
      <w:r w:rsidR="0028655D">
        <w:t>s</w:t>
      </w:r>
      <w:r w:rsidR="00CF0700">
        <w:t xml:space="preserve"> two</w:t>
      </w:r>
      <w:r>
        <w:t xml:space="preserve"> API calls instead of one</w:t>
      </w:r>
      <w:r w:rsidR="00D024FE">
        <w:rPr>
          <w:rStyle w:val="EndnoteReference"/>
        </w:rPr>
        <w:endnoteReference w:id="1"/>
      </w:r>
      <w:r>
        <w:t xml:space="preserve">. </w:t>
      </w:r>
      <w:r w:rsidR="00061002">
        <w:t>As a</w:t>
      </w:r>
      <w:r>
        <w:t xml:space="preserve"> result I </w:t>
      </w:r>
      <w:r w:rsidR="00061002">
        <w:t>was able to</w:t>
      </w:r>
      <w:r>
        <w:t xml:space="preserve"> use a diff</w:t>
      </w:r>
      <w:r w:rsidR="00FF1DA9">
        <w:t xml:space="preserve">erent source for each pie chart. </w:t>
      </w:r>
    </w:p>
    <w:p w14:paraId="160FEEB1" w14:textId="77777777" w:rsidR="006D55C7" w:rsidRDefault="00340B18" w:rsidP="00340B18">
      <w:pPr>
        <w:jc w:val="both"/>
      </w:pPr>
      <w:r>
        <w:rPr>
          <w:noProof/>
          <w:lang w:val="en-IE" w:eastAsia="en-IE"/>
        </w:rPr>
        <w:drawing>
          <wp:anchor distT="0" distB="0" distL="114300" distR="114300" simplePos="0" relativeHeight="251645440" behindDoc="1" locked="0" layoutInCell="1" allowOverlap="1" wp14:anchorId="74791C63" wp14:editId="654309BC">
            <wp:simplePos x="0" y="0"/>
            <wp:positionH relativeFrom="column">
              <wp:posOffset>26670</wp:posOffset>
            </wp:positionH>
            <wp:positionV relativeFrom="paragraph">
              <wp:posOffset>1013460</wp:posOffset>
            </wp:positionV>
            <wp:extent cx="6042025" cy="2956560"/>
            <wp:effectExtent l="152400" t="152400" r="358775" b="35814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42025" cy="29565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The queries on this </w:t>
      </w:r>
      <w:r w:rsidR="00FF1DA9">
        <w:t xml:space="preserve">Home </w:t>
      </w:r>
      <w:r>
        <w:t>page</w:t>
      </w:r>
      <w:r w:rsidR="00FF1DA9">
        <w:t xml:space="preserve"> </w:t>
      </w:r>
      <w:r>
        <w:t xml:space="preserve">have </w:t>
      </w:r>
      <w:r w:rsidR="00FF1DA9">
        <w:t xml:space="preserve">been set up to </w:t>
      </w:r>
      <w:r>
        <w:t>retrieve</w:t>
      </w:r>
      <w:r w:rsidR="00FF1DA9">
        <w:t xml:space="preserve"> the </w:t>
      </w:r>
      <w:r w:rsidR="00FF1DA9">
        <w:rPr>
          <w:i/>
        </w:rPr>
        <w:t>latest</w:t>
      </w:r>
      <w:r w:rsidR="00FF1DA9">
        <w:t xml:space="preserve"> month’s data. In this project example, the latest month is December 2015. This </w:t>
      </w:r>
      <w:r>
        <w:t xml:space="preserve">page </w:t>
      </w:r>
      <w:r w:rsidR="00FF1DA9">
        <w:t xml:space="preserve">will automatically update </w:t>
      </w:r>
      <w:r>
        <w:t xml:space="preserve">to the next month </w:t>
      </w:r>
      <w:r w:rsidR="00FF1DA9">
        <w:t>each time</w:t>
      </w:r>
      <w:r>
        <w:t xml:space="preserve"> another month of data has been uploaded. </w:t>
      </w:r>
      <w:r w:rsidR="00061002">
        <w:t>A</w:t>
      </w:r>
      <w:r>
        <w:t xml:space="preserve"> function called </w:t>
      </w:r>
      <w:r w:rsidR="00D024FE" w:rsidRPr="00D024FE">
        <w:rPr>
          <w:rFonts w:ascii="Courier New" w:hAnsi="Courier New" w:cs="Courier New"/>
          <w:sz w:val="18"/>
        </w:rPr>
        <w:t>latest_</w:t>
      </w:r>
      <w:r w:rsidR="00FF1DA9" w:rsidRPr="00D024FE">
        <w:rPr>
          <w:rFonts w:ascii="Courier New" w:hAnsi="Courier New" w:cs="Courier New"/>
          <w:sz w:val="18"/>
        </w:rPr>
        <w:t>month</w:t>
      </w:r>
      <w:r w:rsidR="00D024FE" w:rsidRPr="00D024FE">
        <w:rPr>
          <w:rFonts w:ascii="Courier New" w:hAnsi="Courier New" w:cs="Courier New"/>
          <w:sz w:val="18"/>
        </w:rPr>
        <w:t>()</w:t>
      </w:r>
      <w:r w:rsidR="00061002" w:rsidRPr="00D024FE">
        <w:rPr>
          <w:sz w:val="18"/>
        </w:rPr>
        <w:t xml:space="preserve"> </w:t>
      </w:r>
      <w:r w:rsidR="00061002">
        <w:t>is used for this purpose</w:t>
      </w:r>
      <w:r w:rsidR="00A231E7">
        <w:rPr>
          <w:rStyle w:val="EndnoteReference"/>
        </w:rPr>
        <w:endnoteReference w:id="2"/>
      </w:r>
      <w:r>
        <w:t>:</w:t>
      </w:r>
      <w:r w:rsidR="006D55C7">
        <w:t xml:space="preserve"> </w:t>
      </w:r>
    </w:p>
    <w:p w14:paraId="7C44A86E" w14:textId="77777777" w:rsidR="00340B18" w:rsidRDefault="00340B18" w:rsidP="00340B18">
      <w:pPr>
        <w:jc w:val="both"/>
      </w:pPr>
      <w:r>
        <w:t>For the Category breakdown pie-chart (above), I reviewed the d</w:t>
      </w:r>
      <w:r w:rsidR="00742765">
        <w:t>c</w:t>
      </w:r>
      <w:r>
        <w:t xml:space="preserve">.js code and </w:t>
      </w:r>
      <w:r w:rsidR="00A231E7">
        <w:t xml:space="preserve">used the legend parameter to include the legend on </w:t>
      </w:r>
      <w:r>
        <w:t xml:space="preserve">the </w:t>
      </w:r>
      <w:r w:rsidR="00A231E7">
        <w:t xml:space="preserve">left </w:t>
      </w:r>
      <w:r>
        <w:t>side</w:t>
      </w:r>
      <w:r w:rsidR="00A231E7">
        <w:t xml:space="preserve"> of the chart</w:t>
      </w:r>
      <w:r w:rsidR="00A231E7">
        <w:rPr>
          <w:rStyle w:val="EndnoteReference"/>
        </w:rPr>
        <w:endnoteReference w:id="3"/>
      </w:r>
      <w:r>
        <w:t>. I also updated my html to include the ‘reset’ functionality</w:t>
      </w:r>
      <w:r w:rsidR="00A231E7">
        <w:rPr>
          <w:rStyle w:val="EndnoteReference"/>
        </w:rPr>
        <w:endnoteReference w:id="4"/>
      </w:r>
      <w:r>
        <w:t xml:space="preserve"> </w:t>
      </w:r>
      <w:r w:rsidR="00796E7A">
        <w:t>as described in the DC.JS GETTING STARTED AND HOW-TO GUIDE</w:t>
      </w:r>
      <w:r w:rsidR="00796E7A">
        <w:rPr>
          <w:rStyle w:val="EndnoteReference"/>
        </w:rPr>
        <w:endnoteReference w:id="5"/>
      </w:r>
      <w:r w:rsidR="00796E7A">
        <w:t xml:space="preserve"> </w:t>
      </w:r>
      <w:r>
        <w:t xml:space="preserve">and provided the user with the link ‘Reset to select all Categories’ so that there is a quick and easy way to reset the chart after </w:t>
      </w:r>
      <w:r w:rsidR="00796E7A">
        <w:t>selecting a</w:t>
      </w:r>
      <w:r>
        <w:t xml:space="preserve"> section(s), without having to reload the entire page.</w:t>
      </w:r>
    </w:p>
    <w:p w14:paraId="70FE83A3" w14:textId="77777777" w:rsidR="00C61526" w:rsidRDefault="00C61526" w:rsidP="0028655D">
      <w:pPr>
        <w:jc w:val="both"/>
      </w:pPr>
    </w:p>
    <w:p w14:paraId="6F0CF1D5" w14:textId="77777777" w:rsidR="0028655D" w:rsidRDefault="006D55C7" w:rsidP="006D55C7">
      <w:pPr>
        <w:jc w:val="both"/>
      </w:pPr>
      <w:r>
        <w:rPr>
          <w:noProof/>
          <w:lang w:val="en-IE" w:eastAsia="en-IE"/>
        </w:rPr>
        <w:lastRenderedPageBreak/>
        <w:drawing>
          <wp:anchor distT="0" distB="0" distL="114300" distR="114300" simplePos="0" relativeHeight="251654656" behindDoc="1" locked="0" layoutInCell="1" allowOverlap="1" wp14:anchorId="57D9503B" wp14:editId="46E7C698">
            <wp:simplePos x="0" y="0"/>
            <wp:positionH relativeFrom="column">
              <wp:posOffset>-42545</wp:posOffset>
            </wp:positionH>
            <wp:positionV relativeFrom="paragraph">
              <wp:posOffset>-214630</wp:posOffset>
            </wp:positionV>
            <wp:extent cx="6123940" cy="3300730"/>
            <wp:effectExtent l="171450" t="171450" r="372110" b="35687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23940" cy="33007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61002">
        <w:t>F</w:t>
      </w:r>
      <w:r w:rsidR="00FA69C3">
        <w:t xml:space="preserve">or the ‘Top 5 Deals per </w:t>
      </w:r>
      <w:r w:rsidR="00D41D41">
        <w:t>Team’ chart</w:t>
      </w:r>
      <w:r w:rsidR="00061002">
        <w:t xml:space="preserve"> (above) </w:t>
      </w:r>
      <w:r w:rsidR="00FA69C3">
        <w:t xml:space="preserve">I needed </w:t>
      </w:r>
      <w:r>
        <w:t>to create a</w:t>
      </w:r>
      <w:r w:rsidR="0028655D">
        <w:t xml:space="preserve"> query </w:t>
      </w:r>
      <w:r>
        <w:t>that would</w:t>
      </w:r>
      <w:r w:rsidR="0028655D">
        <w:t xml:space="preserve"> </w:t>
      </w:r>
      <w:r w:rsidR="00FA69C3">
        <w:t>return</w:t>
      </w:r>
      <w:r w:rsidR="0028655D">
        <w:t xml:space="preserve"> 10 records </w:t>
      </w:r>
      <w:r w:rsidR="00FA69C3">
        <w:t>of</w:t>
      </w:r>
      <w:r w:rsidR="0028655D">
        <w:t xml:space="preserve"> the top five deals per team</w:t>
      </w:r>
      <w:r w:rsidR="00FA69C3">
        <w:t>.</w:t>
      </w:r>
      <w:r w:rsidR="0028655D">
        <w:t xml:space="preserve"> </w:t>
      </w:r>
      <w:r w:rsidR="00FA69C3">
        <w:t>This</w:t>
      </w:r>
      <w:r w:rsidR="0028655D">
        <w:t xml:space="preserve"> was made possible by the use of a UNION query. I added </w:t>
      </w:r>
      <w:r w:rsidR="006345AC">
        <w:t xml:space="preserve">new </w:t>
      </w:r>
      <w:r w:rsidR="0028655D">
        <w:t xml:space="preserve">UNION query </w:t>
      </w:r>
      <w:r w:rsidR="00D41D41">
        <w:t>function</w:t>
      </w:r>
      <w:r w:rsidR="00A74F47">
        <w:rPr>
          <w:rStyle w:val="EndnoteReference"/>
        </w:rPr>
        <w:endnoteReference w:id="6"/>
      </w:r>
      <w:r w:rsidR="0028655D">
        <w:t xml:space="preserve"> </w:t>
      </w:r>
      <w:r w:rsidR="00566D95">
        <w:t>to the my</w:t>
      </w:r>
      <w:r w:rsidR="0028655D">
        <w:t>sql</w:t>
      </w:r>
      <w:r w:rsidR="00566D95">
        <w:t>.py</w:t>
      </w:r>
      <w:r w:rsidR="0028655D">
        <w:t xml:space="preserve"> </w:t>
      </w:r>
      <w:r w:rsidR="00061002">
        <w:t xml:space="preserve">python </w:t>
      </w:r>
      <w:r w:rsidR="0028655D">
        <w:t>class</w:t>
      </w:r>
      <w:r w:rsidR="00566D95">
        <w:t>. This function expects two query strings as parameters and concatenates them into a UNION query. To get the query strings, I added a new optional kwarg argument to the select function which, if included when calling the select function, will return the query string instead of the query results</w:t>
      </w:r>
      <w:r w:rsidR="00566D95">
        <w:rPr>
          <w:rStyle w:val="EndnoteReference"/>
        </w:rPr>
        <w:endnoteReference w:id="7"/>
      </w:r>
      <w:r w:rsidR="00566D95">
        <w:t>. The</w:t>
      </w:r>
      <w:r w:rsidR="0028655D">
        <w:t xml:space="preserve"> </w:t>
      </w:r>
      <w:r w:rsidR="00566D95">
        <w:t xml:space="preserve">output is </w:t>
      </w:r>
      <w:r w:rsidR="0028655D">
        <w:t xml:space="preserve">the results combined into one </w:t>
      </w:r>
      <w:r w:rsidR="00566D95">
        <w:t>recordset</w:t>
      </w:r>
      <w:r w:rsidR="006345AC">
        <w:t>.</w:t>
      </w:r>
    </w:p>
    <w:p w14:paraId="5EA66EB0" w14:textId="77777777" w:rsidR="00061002" w:rsidRDefault="00061002" w:rsidP="0028655D">
      <w:pPr>
        <w:jc w:val="both"/>
      </w:pPr>
      <w:r>
        <w:rPr>
          <w:noProof/>
          <w:lang w:val="en-IE" w:eastAsia="en-IE"/>
        </w:rPr>
        <w:drawing>
          <wp:anchor distT="0" distB="0" distL="114300" distR="114300" simplePos="0" relativeHeight="251657728" behindDoc="1" locked="0" layoutInCell="1" allowOverlap="1" wp14:anchorId="44BA82EB" wp14:editId="423D5912">
            <wp:simplePos x="0" y="0"/>
            <wp:positionH relativeFrom="column">
              <wp:posOffset>2247265</wp:posOffset>
            </wp:positionH>
            <wp:positionV relativeFrom="paragraph">
              <wp:posOffset>1308100</wp:posOffset>
            </wp:positionV>
            <wp:extent cx="1704975" cy="1295400"/>
            <wp:effectExtent l="171450" t="171450" r="390525" b="36195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704975" cy="1295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D55C7">
        <w:t xml:space="preserve">The members of the Teams </w:t>
      </w:r>
      <w:r>
        <w:t xml:space="preserve">are required to </w:t>
      </w:r>
      <w:r w:rsidR="006D55C7">
        <w:t>enter their times in minutes, but for reporting purposes, to use</w:t>
      </w:r>
      <w:r w:rsidR="00C04FC3">
        <w:t xml:space="preserve"> only the sum of minutes is meaningless when we are viewing large numbers</w:t>
      </w:r>
      <w:r w:rsidR="006D55C7">
        <w:t>.</w:t>
      </w:r>
      <w:r w:rsidR="00C04FC3">
        <w:t xml:space="preserve"> I edited the code to</w:t>
      </w:r>
      <w:r w:rsidR="00C33A79">
        <w:t xml:space="preserve"> </w:t>
      </w:r>
      <w:r w:rsidR="00C04FC3">
        <w:t xml:space="preserve">convert the sum of minutes </w:t>
      </w:r>
      <w:r w:rsidR="00C33A79">
        <w:t xml:space="preserve">into </w:t>
      </w:r>
      <w:r w:rsidR="00C33A79" w:rsidRPr="00C04FC3">
        <w:rPr>
          <w:b/>
        </w:rPr>
        <w:t>hours</w:t>
      </w:r>
      <w:r w:rsidR="00C33A79">
        <w:t xml:space="preserve"> and </w:t>
      </w:r>
      <w:r w:rsidR="00C33A79" w:rsidRPr="00C04FC3">
        <w:rPr>
          <w:b/>
        </w:rPr>
        <w:t>minutes</w:t>
      </w:r>
      <w:r w:rsidR="00C33A79">
        <w:t xml:space="preserve"> and </w:t>
      </w:r>
      <w:r w:rsidR="00C33A79" w:rsidRPr="00C04FC3">
        <w:rPr>
          <w:b/>
        </w:rPr>
        <w:t>days</w:t>
      </w:r>
      <w:r w:rsidR="0028173E">
        <w:rPr>
          <w:rStyle w:val="EndnoteReference"/>
          <w:b/>
        </w:rPr>
        <w:endnoteReference w:id="8"/>
      </w:r>
      <w:r w:rsidR="00C04FC3">
        <w:t xml:space="preserve">. </w:t>
      </w:r>
      <w:r>
        <w:t xml:space="preserve">In order to </w:t>
      </w:r>
      <w:r w:rsidR="00D41D41">
        <w:t>then use the words ‘hrs’, ‘mins</w:t>
      </w:r>
      <w:r w:rsidR="00FC361F">
        <w:t>’ and</w:t>
      </w:r>
      <w:r w:rsidR="00D41D41">
        <w:t xml:space="preserve"> ‘days’ beside the numbers in the </w:t>
      </w:r>
      <w:r>
        <w:t>display</w:t>
      </w:r>
      <w:r w:rsidR="00D41D41">
        <w:t>, so that it would make sense</w:t>
      </w:r>
      <w:r>
        <w:t xml:space="preserve">, </w:t>
      </w:r>
      <w:r w:rsidR="00C33A79">
        <w:t>I</w:t>
      </w:r>
      <w:r w:rsidR="0064151A">
        <w:t xml:space="preserve"> </w:t>
      </w:r>
      <w:r>
        <w:t>worked on the html code to find a way to display</w:t>
      </w:r>
      <w:r w:rsidR="00D41D41">
        <w:t xml:space="preserve"> the</w:t>
      </w:r>
      <w:r>
        <w:t xml:space="preserve"> numbers</w:t>
      </w:r>
      <w:r w:rsidR="00C04FC3">
        <w:t xml:space="preserve"> alongside text</w:t>
      </w:r>
      <w:r w:rsidR="00D41D41">
        <w:t xml:space="preserve"> as though in a </w:t>
      </w:r>
      <w:r w:rsidR="0064151A">
        <w:t>sentence</w:t>
      </w:r>
      <w:r w:rsidR="00FC361F">
        <w:rPr>
          <w:rStyle w:val="EndnoteReference"/>
        </w:rPr>
        <w:endnoteReference w:id="9"/>
      </w:r>
      <w:r w:rsidR="00C04FC3">
        <w:t xml:space="preserve">. </w:t>
      </w:r>
    </w:p>
    <w:p w14:paraId="31F14EF3" w14:textId="77777777" w:rsidR="00C33A79" w:rsidRDefault="00C04FC3" w:rsidP="0028655D">
      <w:pPr>
        <w:jc w:val="both"/>
      </w:pPr>
      <w:r>
        <w:t xml:space="preserve">To do this, </w:t>
      </w:r>
      <w:r w:rsidR="005A672B">
        <w:t>both text and number had to be the same size, so I</w:t>
      </w:r>
      <w:r w:rsidR="00D41D41">
        <w:t xml:space="preserve"> </w:t>
      </w:r>
      <w:r w:rsidR="00865FB2">
        <w:t xml:space="preserve">also </w:t>
      </w:r>
      <w:r w:rsidR="00D41D41">
        <w:t>edited the css</w:t>
      </w:r>
      <w:r w:rsidR="00FF7545">
        <w:t xml:space="preserve"> code</w:t>
      </w:r>
      <w:r w:rsidR="00FC361F">
        <w:t xml:space="preserve"> and c</w:t>
      </w:r>
      <w:r w:rsidR="00865FB2">
        <w:t>reated</w:t>
      </w:r>
      <w:r w:rsidR="00FC361F">
        <w:t xml:space="preserve"> a custom class</w:t>
      </w:r>
      <w:r w:rsidR="00D41D41">
        <w:t xml:space="preserve"> </w:t>
      </w:r>
      <w:r w:rsidR="00865FB2">
        <w:t>for the</w:t>
      </w:r>
      <w:r>
        <w:t xml:space="preserve"> font size</w:t>
      </w:r>
      <w:r w:rsidR="00C33A79">
        <w:t xml:space="preserve"> of the number</w:t>
      </w:r>
      <w:r w:rsidR="005A672B">
        <w:t xml:space="preserve"> display</w:t>
      </w:r>
      <w:r w:rsidR="00C33A79">
        <w:t xml:space="preserve"> </w:t>
      </w:r>
      <w:r>
        <w:t>to match</w:t>
      </w:r>
      <w:r w:rsidR="00C33A79">
        <w:t xml:space="preserve"> the size </w:t>
      </w:r>
      <w:r>
        <w:t>of</w:t>
      </w:r>
      <w:r w:rsidR="00C33A79">
        <w:t xml:space="preserve"> the text beside </w:t>
      </w:r>
      <w:r>
        <w:t xml:space="preserve">it. </w:t>
      </w:r>
      <w:r w:rsidR="006D55C7">
        <w:t xml:space="preserve">The default transitioning behaviour on the Number Display </w:t>
      </w:r>
      <w:r w:rsidR="005A672B">
        <w:t xml:space="preserve">in the </w:t>
      </w:r>
      <w:r w:rsidR="009857CC">
        <w:t>dc.</w:t>
      </w:r>
      <w:r w:rsidR="005A672B">
        <w:t xml:space="preserve">js library </w:t>
      </w:r>
      <w:r w:rsidR="006D55C7">
        <w:t xml:space="preserve">is more </w:t>
      </w:r>
      <w:r w:rsidR="005A672B">
        <w:t xml:space="preserve">visually </w:t>
      </w:r>
      <w:r w:rsidR="006D55C7">
        <w:t>effective when the number display has a large font size</w:t>
      </w:r>
      <w:r w:rsidR="009857CC">
        <w:t xml:space="preserve"> because the transition duration is set to 250</w:t>
      </w:r>
      <w:r w:rsidR="006D55C7">
        <w:t xml:space="preserve">. When the font is smaller, like here, the transition effect becomes an annoying flicker. To counteract this, </w:t>
      </w:r>
      <w:r w:rsidR="00C33A79">
        <w:t xml:space="preserve">I </w:t>
      </w:r>
      <w:r w:rsidR="006D55C7">
        <w:t>update</w:t>
      </w:r>
      <w:r w:rsidR="005A672B">
        <w:t>d</w:t>
      </w:r>
      <w:r w:rsidR="006D55C7">
        <w:t xml:space="preserve"> the </w:t>
      </w:r>
      <w:r w:rsidR="009857CC">
        <w:t>transition duration to 10</w:t>
      </w:r>
      <w:r w:rsidR="009857CC">
        <w:rPr>
          <w:rStyle w:val="EndnoteReference"/>
        </w:rPr>
        <w:endnoteReference w:id="10"/>
      </w:r>
      <w:r w:rsidR="009857CC">
        <w:t xml:space="preserve">. This effectively </w:t>
      </w:r>
      <w:r w:rsidR="00C33A79">
        <w:t>turn</w:t>
      </w:r>
      <w:r w:rsidR="009857CC">
        <w:t>s</w:t>
      </w:r>
      <w:r w:rsidR="00C33A79">
        <w:t xml:space="preserve"> off the transitioning effect on the number so that it </w:t>
      </w:r>
      <w:r w:rsidR="009857CC">
        <w:t>appears to</w:t>
      </w:r>
      <w:r w:rsidR="005A672B">
        <w:t xml:space="preserve"> </w:t>
      </w:r>
      <w:r>
        <w:t xml:space="preserve">change/update </w:t>
      </w:r>
      <w:r w:rsidR="00C33A79">
        <w:t>immediately</w:t>
      </w:r>
      <w:r>
        <w:t xml:space="preserve"> when </w:t>
      </w:r>
      <w:r w:rsidR="009857CC">
        <w:t xml:space="preserve">the chart is </w:t>
      </w:r>
      <w:r>
        <w:t>filtered</w:t>
      </w:r>
      <w:r w:rsidR="00C33A79">
        <w:t xml:space="preserve">. </w:t>
      </w:r>
    </w:p>
    <w:p w14:paraId="116E812B" w14:textId="15C5F0BC" w:rsidR="00561B5C" w:rsidRDefault="00561B5C" w:rsidP="00ED33A3">
      <w:pPr>
        <w:pStyle w:val="Heading3"/>
      </w:pPr>
      <w:bookmarkStart w:id="5" w:name="_Toc460325258"/>
      <w:bookmarkStart w:id="6" w:name="_Toc460404174"/>
      <w:r>
        <w:lastRenderedPageBreak/>
        <w:t>Pre-Filtered Pages</w:t>
      </w:r>
      <w:bookmarkEnd w:id="5"/>
      <w:bookmarkEnd w:id="6"/>
    </w:p>
    <w:p w14:paraId="575E0DA2" w14:textId="77777777" w:rsidR="00ED33A3" w:rsidRDefault="00ED33A3" w:rsidP="00DD484F">
      <w:pPr>
        <w:jc w:val="both"/>
      </w:pPr>
    </w:p>
    <w:p w14:paraId="4E3DF6D6" w14:textId="77777777" w:rsidR="00F8146B" w:rsidRDefault="00FF1DA9" w:rsidP="00DD484F">
      <w:pPr>
        <w:jc w:val="both"/>
      </w:pPr>
      <w:r>
        <w:t xml:space="preserve">The pre-filtered pages are the </w:t>
      </w:r>
      <w:r w:rsidRPr="00FF1DA9">
        <w:rPr>
          <w:b/>
        </w:rPr>
        <w:t>Deals/Projects</w:t>
      </w:r>
      <w:r>
        <w:t xml:space="preserve"> </w:t>
      </w:r>
      <w:r w:rsidR="001666F7">
        <w:t>page</w:t>
      </w:r>
      <w:r>
        <w:t xml:space="preserve">, the </w:t>
      </w:r>
      <w:r w:rsidRPr="00FF1DA9">
        <w:rPr>
          <w:b/>
        </w:rPr>
        <w:t>Functions</w:t>
      </w:r>
      <w:r>
        <w:t xml:space="preserve"> </w:t>
      </w:r>
      <w:r w:rsidR="001666F7">
        <w:t>page</w:t>
      </w:r>
      <w:r>
        <w:t xml:space="preserve"> and the </w:t>
      </w:r>
      <w:r w:rsidRPr="00FF1DA9">
        <w:rPr>
          <w:b/>
        </w:rPr>
        <w:t>People</w:t>
      </w:r>
      <w:r>
        <w:t xml:space="preserve"> </w:t>
      </w:r>
      <w:r w:rsidR="001666F7">
        <w:t>page</w:t>
      </w:r>
      <w:r>
        <w:t xml:space="preserve">. Although each has a specific focus, </w:t>
      </w:r>
      <w:r w:rsidR="00F8146B">
        <w:t xml:space="preserve">for ease of viewing </w:t>
      </w:r>
      <w:r>
        <w:t>they all contain</w:t>
      </w:r>
      <w:r w:rsidR="00F8146B">
        <w:t xml:space="preserve"> the same left side bar functionality. It is the only the large main chart </w:t>
      </w:r>
      <w:r w:rsidR="001666F7">
        <w:t xml:space="preserve">on the right </w:t>
      </w:r>
      <w:r w:rsidR="00F8146B">
        <w:t>that is different.</w:t>
      </w:r>
    </w:p>
    <w:p w14:paraId="3A335AAA" w14:textId="77777777" w:rsidR="001666F7" w:rsidRDefault="001666F7" w:rsidP="001666F7">
      <w:pPr>
        <w:jc w:val="both"/>
      </w:pPr>
      <w:r>
        <w:rPr>
          <w:noProof/>
          <w:lang w:val="en-IE" w:eastAsia="en-IE"/>
        </w:rPr>
        <mc:AlternateContent>
          <mc:Choice Requires="wpg">
            <w:drawing>
              <wp:anchor distT="0" distB="0" distL="114300" distR="114300" simplePos="0" relativeHeight="251651584" behindDoc="0" locked="0" layoutInCell="1" allowOverlap="1" wp14:anchorId="468EF05D" wp14:editId="74A7FE0B">
                <wp:simplePos x="0" y="0"/>
                <wp:positionH relativeFrom="column">
                  <wp:posOffset>-20955</wp:posOffset>
                </wp:positionH>
                <wp:positionV relativeFrom="paragraph">
                  <wp:posOffset>827405</wp:posOffset>
                </wp:positionV>
                <wp:extent cx="6376670" cy="4261485"/>
                <wp:effectExtent l="38100" t="171450" r="43180" b="367665"/>
                <wp:wrapTopAndBottom/>
                <wp:docPr id="293" name="Group 293"/>
                <wp:cNvGraphicFramePr/>
                <a:graphic xmlns:a="http://schemas.openxmlformats.org/drawingml/2006/main">
                  <a:graphicData uri="http://schemas.microsoft.com/office/word/2010/wordprocessingGroup">
                    <wpg:wgp>
                      <wpg:cNvGrpSpPr/>
                      <wpg:grpSpPr>
                        <a:xfrm>
                          <a:off x="0" y="0"/>
                          <a:ext cx="6376670" cy="4261485"/>
                          <a:chOff x="0" y="0"/>
                          <a:chExt cx="6685384" cy="4416725"/>
                        </a:xfrm>
                      </wpg:grpSpPr>
                      <pic:pic xmlns:pic="http://schemas.openxmlformats.org/drawingml/2006/picture">
                        <pic:nvPicPr>
                          <pic:cNvPr id="423" name="Picture 4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518249" y="0"/>
                            <a:ext cx="3424687" cy="4416725"/>
                          </a:xfrm>
                          <a:prstGeom prst="rect">
                            <a:avLst/>
                          </a:prstGeom>
                          <a:ln>
                            <a:noFill/>
                          </a:ln>
                          <a:effectLst>
                            <a:outerShdw blurRad="292100" dist="139700" dir="2700000" algn="tl" rotWithShape="0">
                              <a:srgbClr val="333333">
                                <a:alpha val="65000"/>
                              </a:srgbClr>
                            </a:outerShdw>
                          </a:effectLst>
                        </pic:spPr>
                      </pic:pic>
                      <wpg:grpSp>
                        <wpg:cNvPr id="292" name="Group 292"/>
                        <wpg:cNvGrpSpPr/>
                        <wpg:grpSpPr>
                          <a:xfrm>
                            <a:off x="5011948" y="2277374"/>
                            <a:ext cx="1673436" cy="998855"/>
                            <a:chOff x="0" y="0"/>
                            <a:chExt cx="1673436" cy="998855"/>
                          </a:xfrm>
                        </wpg:grpSpPr>
                        <wps:wsp>
                          <wps:cNvPr id="91" name="AutoShape 36"/>
                          <wps:cNvSpPr>
                            <a:spLocks noChangeArrowheads="1"/>
                          </wps:cNvSpPr>
                          <wps:spPr bwMode="auto">
                            <a:xfrm>
                              <a:off x="457200" y="0"/>
                              <a:ext cx="1216236" cy="99885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28A87F40" w14:textId="77777777" w:rsidR="00483CC6" w:rsidRPr="00F40022" w:rsidRDefault="00483CC6" w:rsidP="006C4329">
                                <w:pPr>
                                  <w:spacing w:after="0" w:line="240" w:lineRule="auto"/>
                                  <w:jc w:val="center"/>
                                  <w:rPr>
                                    <w:color w:val="0B5294" w:themeColor="accent1" w:themeShade="BF"/>
                                    <w:sz w:val="12"/>
                                    <w:szCs w:val="28"/>
                                  </w:rPr>
                                </w:pPr>
                                <w:r>
                                  <w:rPr>
                                    <w:color w:val="0B5294" w:themeColor="accent1" w:themeShade="BF"/>
                                    <w:sz w:val="22"/>
                                    <w:szCs w:val="28"/>
                                  </w:rPr>
                                  <w:t>Category Pie-Chart</w:t>
                                </w:r>
                              </w:p>
                            </w:txbxContent>
                          </wps:txbx>
                          <wps:bodyPr rot="0" vert="horz" wrap="square" lIns="182880" tIns="228600" rIns="137160" bIns="228600" anchor="t" anchorCtr="0" upright="1">
                            <a:noAutofit/>
                          </wps:bodyPr>
                        </wps:wsp>
                        <wps:wsp>
                          <wps:cNvPr id="92" name="Straight Arrow Connector 92"/>
                          <wps:cNvCnPr/>
                          <wps:spPr>
                            <a:xfrm flipH="1">
                              <a:off x="0" y="517584"/>
                              <a:ext cx="446405" cy="0"/>
                            </a:xfrm>
                            <a:prstGeom prst="straightConnector1">
                              <a:avLst/>
                            </a:prstGeom>
                            <a:ln w="31750">
                              <a:tailEnd type="arrow"/>
                            </a:ln>
                          </wps:spPr>
                          <wps:style>
                            <a:lnRef idx="1">
                              <a:schemeClr val="accent1"/>
                            </a:lnRef>
                            <a:fillRef idx="0">
                              <a:schemeClr val="accent1"/>
                            </a:fillRef>
                            <a:effectRef idx="0">
                              <a:schemeClr val="accent1"/>
                            </a:effectRef>
                            <a:fontRef idx="minor">
                              <a:schemeClr val="tx1"/>
                            </a:fontRef>
                          </wps:style>
                          <wps:bodyPr/>
                        </wps:wsp>
                      </wpg:grpSp>
                      <wpg:grpSp>
                        <wpg:cNvPr id="291" name="Group 291"/>
                        <wpg:cNvGrpSpPr/>
                        <wpg:grpSpPr>
                          <a:xfrm>
                            <a:off x="5003321" y="60385"/>
                            <a:ext cx="1550348" cy="999461"/>
                            <a:chOff x="0" y="0"/>
                            <a:chExt cx="1550348" cy="999461"/>
                          </a:xfrm>
                        </wpg:grpSpPr>
                        <wps:wsp>
                          <wps:cNvPr id="89" name="AutoShape 36"/>
                          <wps:cNvSpPr>
                            <a:spLocks noChangeArrowheads="1"/>
                          </wps:cNvSpPr>
                          <wps:spPr bwMode="auto">
                            <a:xfrm>
                              <a:off x="465827" y="0"/>
                              <a:ext cx="1084521" cy="999461"/>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57FDFFB1" w14:textId="77777777" w:rsidR="00483CC6" w:rsidRPr="00F40022" w:rsidRDefault="00483CC6" w:rsidP="006C4329">
                                <w:pPr>
                                  <w:spacing w:after="0" w:line="240" w:lineRule="auto"/>
                                  <w:jc w:val="center"/>
                                  <w:rPr>
                                    <w:color w:val="0B5294" w:themeColor="accent1" w:themeShade="BF"/>
                                    <w:sz w:val="12"/>
                                    <w:szCs w:val="28"/>
                                  </w:rPr>
                                </w:pPr>
                                <w:r>
                                  <w:rPr>
                                    <w:color w:val="0B5294" w:themeColor="accent1" w:themeShade="BF"/>
                                    <w:sz w:val="22"/>
                                    <w:szCs w:val="28"/>
                                  </w:rPr>
                                  <w:t>Number D</w:t>
                                </w:r>
                                <w:r w:rsidRPr="00F40022">
                                  <w:rPr>
                                    <w:color w:val="0B5294" w:themeColor="accent1" w:themeShade="BF"/>
                                    <w:sz w:val="22"/>
                                    <w:szCs w:val="28"/>
                                  </w:rPr>
                                  <w:t>isplays</w:t>
                                </w:r>
                              </w:p>
                            </w:txbxContent>
                          </wps:txbx>
                          <wps:bodyPr rot="0" vert="horz" wrap="square" lIns="182880" tIns="228600" rIns="137160" bIns="228600" anchor="t" anchorCtr="0" upright="1">
                            <a:noAutofit/>
                          </wps:bodyPr>
                        </wps:wsp>
                        <wps:wsp>
                          <wps:cNvPr id="90" name="Straight Arrow Connector 90"/>
                          <wps:cNvCnPr/>
                          <wps:spPr>
                            <a:xfrm flipH="1" flipV="1">
                              <a:off x="0" y="327804"/>
                              <a:ext cx="446342" cy="201930"/>
                            </a:xfrm>
                            <a:prstGeom prst="straightConnector1">
                              <a:avLst/>
                            </a:prstGeom>
                            <a:ln w="317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H="1">
                              <a:off x="17253" y="517585"/>
                              <a:ext cx="446036" cy="276903"/>
                            </a:xfrm>
                            <a:prstGeom prst="straightConnector1">
                              <a:avLst/>
                            </a:prstGeom>
                            <a:ln w="317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290" name="Group 290"/>
                        <wpg:cNvGrpSpPr/>
                        <wpg:grpSpPr>
                          <a:xfrm>
                            <a:off x="0" y="629728"/>
                            <a:ext cx="1517662" cy="998855"/>
                            <a:chOff x="0" y="0"/>
                            <a:chExt cx="1517662" cy="998855"/>
                          </a:xfrm>
                        </wpg:grpSpPr>
                        <wps:wsp>
                          <wps:cNvPr id="93" name="AutoShape 36"/>
                          <wps:cNvSpPr>
                            <a:spLocks noChangeArrowheads="1"/>
                          </wps:cNvSpPr>
                          <wps:spPr bwMode="auto">
                            <a:xfrm>
                              <a:off x="0" y="0"/>
                              <a:ext cx="1017905" cy="99885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3107C2F2" w14:textId="77777777" w:rsidR="00483CC6" w:rsidRPr="00F40022" w:rsidRDefault="00483CC6" w:rsidP="006C4329">
                                <w:pPr>
                                  <w:spacing w:after="0" w:line="240" w:lineRule="auto"/>
                                  <w:jc w:val="center"/>
                                  <w:rPr>
                                    <w:color w:val="0B5294" w:themeColor="accent1" w:themeShade="BF"/>
                                    <w:sz w:val="12"/>
                                    <w:szCs w:val="28"/>
                                  </w:rPr>
                                </w:pPr>
                                <w:r>
                                  <w:rPr>
                                    <w:color w:val="0B5294" w:themeColor="accent1" w:themeShade="BF"/>
                                    <w:sz w:val="22"/>
                                    <w:szCs w:val="28"/>
                                  </w:rPr>
                                  <w:t>Select Menus</w:t>
                                </w:r>
                              </w:p>
                            </w:txbxContent>
                          </wps:txbx>
                          <wps:bodyPr rot="0" vert="horz" wrap="square" lIns="182880" tIns="228600" rIns="137160" bIns="228600" anchor="t" anchorCtr="0" upright="1">
                            <a:noAutofit/>
                          </wps:bodyPr>
                        </wps:wsp>
                        <wps:wsp>
                          <wps:cNvPr id="94" name="Straight Arrow Connector 94"/>
                          <wps:cNvCnPr/>
                          <wps:spPr>
                            <a:xfrm flipV="1">
                              <a:off x="1017917" y="224287"/>
                              <a:ext cx="499745" cy="283534"/>
                            </a:xfrm>
                            <a:prstGeom prst="straightConnector1">
                              <a:avLst/>
                            </a:prstGeom>
                            <a:ln w="317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Straight Arrow Connector 288"/>
                          <wps:cNvCnPr/>
                          <wps:spPr>
                            <a:xfrm>
                              <a:off x="1017917" y="508959"/>
                              <a:ext cx="499745" cy="242570"/>
                            </a:xfrm>
                            <a:prstGeom prst="straightConnector1">
                              <a:avLst/>
                            </a:prstGeom>
                            <a:ln w="317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68EF05D" id="Group 293" o:spid="_x0000_s1051" style="position:absolute;left:0;text-align:left;margin-left:-1.65pt;margin-top:65.15pt;width:502.1pt;height:335.55pt;z-index:251651584;mso-width-relative:margin;mso-height-relative:margin" coordsize="66853,44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">
                <v:shape id="Picture 423" o:spid="_x0000_s1052" type="#_x0000_t75" style="position:absolute;left:15182;width:34247;height:44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">
                  <v:imagedata r:id="rId27" o:title=""/>
                  <v:shadow on="t" color="#333" opacity="42598f" origin="-.5,-.5" offset="2.74397mm,2.74397mm"/>
                  <v:path arrowok="t"/>
                </v:shape>
                <v:group id="Group 292" o:spid="_x0000_s1053" style="position:absolute;left:50119;top:22773;width:16734;height:9989" coordsize="16734,9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AutoShape 36" o:spid="_x0000_s1054" type="#_x0000_t185" style="position:absolute;left:4572;width:12162;height:9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" filled="t" strokecolor="#0f6fc6 [3204]" strokeweight="6pt">
                    <v:shadow opacity=".5"/>
                    <v:textbox inset="14.4pt,18pt,10.8pt,18pt">
                      <w:txbxContent>
                        <w:p w14:paraId="28A87F40" w14:textId="77777777" w:rsidR="00483CC6" w:rsidRPr="00F40022" w:rsidRDefault="00483CC6" w:rsidP="006C4329">
                          <w:pPr>
                            <w:spacing w:after="0" w:line="240" w:lineRule="auto"/>
                            <w:jc w:val="center"/>
                            <w:rPr>
                              <w:color w:val="0B5294" w:themeColor="accent1" w:themeShade="BF"/>
                              <w:sz w:val="12"/>
                              <w:szCs w:val="28"/>
                            </w:rPr>
                          </w:pPr>
                          <w:r>
                            <w:rPr>
                              <w:color w:val="0B5294" w:themeColor="accent1" w:themeShade="BF"/>
                              <w:sz w:val="22"/>
                              <w:szCs w:val="28"/>
                            </w:rPr>
                            <w:t>Category Pie-Chart</w:t>
                          </w:r>
                        </w:p>
                      </w:txbxContent>
                    </v:textbox>
                  </v:shape>
                  <v:shape id="Straight Arrow Connector 92" o:spid="_x0000_s1055" type="#_x0000_t32" style="position:absolute;top:5175;width:44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" strokecolor="#0a4d8a [2244]" strokeweight="2.5pt">
                    <v:stroke endarrow="open"/>
                  </v:shape>
                </v:group>
                <v:group id="Group 291" o:spid="_x0000_s1056" style="position:absolute;left:50033;top:603;width:15503;height:9995" coordsize="15503,9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AutoShape 36" o:spid="_x0000_s1057" type="#_x0000_t185" style="position:absolute;left:4658;width:10845;height:9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" filled="t" strokecolor="#0f6fc6 [3204]" strokeweight="6pt">
                    <v:shadow opacity=".5"/>
                    <v:textbox inset="14.4pt,18pt,10.8pt,18pt">
                      <w:txbxContent>
                        <w:p w14:paraId="57FDFFB1" w14:textId="77777777" w:rsidR="00483CC6" w:rsidRPr="00F40022" w:rsidRDefault="00483CC6" w:rsidP="006C4329">
                          <w:pPr>
                            <w:spacing w:after="0" w:line="240" w:lineRule="auto"/>
                            <w:jc w:val="center"/>
                            <w:rPr>
                              <w:color w:val="0B5294" w:themeColor="accent1" w:themeShade="BF"/>
                              <w:sz w:val="12"/>
                              <w:szCs w:val="28"/>
                            </w:rPr>
                          </w:pPr>
                          <w:r>
                            <w:rPr>
                              <w:color w:val="0B5294" w:themeColor="accent1" w:themeShade="BF"/>
                              <w:sz w:val="22"/>
                              <w:szCs w:val="28"/>
                            </w:rPr>
                            <w:t>Number D</w:t>
                          </w:r>
                          <w:r w:rsidRPr="00F40022">
                            <w:rPr>
                              <w:color w:val="0B5294" w:themeColor="accent1" w:themeShade="BF"/>
                              <w:sz w:val="22"/>
                              <w:szCs w:val="28"/>
                            </w:rPr>
                            <w:t>isplays</w:t>
                          </w:r>
                        </w:p>
                      </w:txbxContent>
                    </v:textbox>
                  </v:shape>
                  <v:shape id="Straight Arrow Connector 90" o:spid="_x0000_s1058" type="#_x0000_t32" style="position:absolute;top:3278;width:4463;height:20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" strokecolor="#0f6fc6 [3204]" strokeweight="2.5pt">
                    <v:stroke endarrow="open"/>
                  </v:shape>
                  <v:shape id="Straight Arrow Connector 95" o:spid="_x0000_s1059" type="#_x0000_t32" style="position:absolute;left:172;top:5175;width:4460;height:27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" strokecolor="#0f6fc6 [3204]" strokeweight="2.5pt">
                    <v:stroke endarrow="open"/>
                  </v:shape>
                </v:group>
                <v:group id="Group 290" o:spid="_x0000_s1060" style="position:absolute;top:6297;width:15176;height:9988" coordsize="15176,9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AutoShape 36" o:spid="_x0000_s1061" type="#_x0000_t185" style="position:absolute;width:10179;height:9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" filled="t" strokecolor="#0f6fc6 [3204]" strokeweight="6pt">
                    <v:shadow opacity=".5"/>
                    <v:textbox inset="14.4pt,18pt,10.8pt,18pt">
                      <w:txbxContent>
                        <w:p w14:paraId="3107C2F2" w14:textId="77777777" w:rsidR="00483CC6" w:rsidRPr="00F40022" w:rsidRDefault="00483CC6" w:rsidP="006C4329">
                          <w:pPr>
                            <w:spacing w:after="0" w:line="240" w:lineRule="auto"/>
                            <w:jc w:val="center"/>
                            <w:rPr>
                              <w:color w:val="0B5294" w:themeColor="accent1" w:themeShade="BF"/>
                              <w:sz w:val="12"/>
                              <w:szCs w:val="28"/>
                            </w:rPr>
                          </w:pPr>
                          <w:r>
                            <w:rPr>
                              <w:color w:val="0B5294" w:themeColor="accent1" w:themeShade="BF"/>
                              <w:sz w:val="22"/>
                              <w:szCs w:val="28"/>
                            </w:rPr>
                            <w:t>Select Menus</w:t>
                          </w:r>
                        </w:p>
                      </w:txbxContent>
                    </v:textbox>
                  </v:shape>
                  <v:shape id="Straight Arrow Connector 94" o:spid="_x0000_s1062" type="#_x0000_t32" style="position:absolute;left:10179;top:2242;width:4997;height:28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" strokecolor="#0f6fc6 [3204]" strokeweight="2.5pt">
                    <v:stroke endarrow="open"/>
                  </v:shape>
                  <v:shape id="Straight Arrow Connector 288" o:spid="_x0000_s1063" type="#_x0000_t32" style="position:absolute;left:10179;top:5089;width:4997;height:2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" strokecolor="#0f6fc6 [3204]" strokeweight="2.5pt">
                    <v:stroke endarrow="open"/>
                  </v:shape>
                </v:group>
                <w10:wrap type="topAndBottom"/>
              </v:group>
            </w:pict>
          </mc:Fallback>
        </mc:AlternateContent>
      </w:r>
      <w:r>
        <w:t xml:space="preserve">On the left of each page, the user can select from the Team and Month menus. Changing these </w:t>
      </w:r>
      <w:r w:rsidR="009E36E2">
        <w:t xml:space="preserve">will </w:t>
      </w:r>
      <w:r>
        <w:t>update the Number Displays to show corresponding total time spent in Hours and Minutes</w:t>
      </w:r>
      <w:r w:rsidR="009E36E2">
        <w:t xml:space="preserve"> and</w:t>
      </w:r>
      <w:r>
        <w:t xml:space="preserve"> total time spent in Days. The small pie-chart of the Categories will also be updated.</w:t>
      </w:r>
    </w:p>
    <w:p w14:paraId="5F2A0D50" w14:textId="77777777" w:rsidR="00ED33A3" w:rsidRDefault="00ED33A3" w:rsidP="001666F7">
      <w:pPr>
        <w:jc w:val="both"/>
      </w:pPr>
      <w:r>
        <w:rPr>
          <w:noProof/>
          <w:lang w:val="en-IE" w:eastAsia="en-IE"/>
        </w:rPr>
        <w:drawing>
          <wp:anchor distT="0" distB="0" distL="114300" distR="114300" simplePos="0" relativeHeight="251648512" behindDoc="1" locked="0" layoutInCell="1" allowOverlap="1" wp14:anchorId="6BC9D92A" wp14:editId="399D1320">
            <wp:simplePos x="0" y="0"/>
            <wp:positionH relativeFrom="column">
              <wp:posOffset>4879975</wp:posOffset>
            </wp:positionH>
            <wp:positionV relativeFrom="paragraph">
              <wp:posOffset>5292725</wp:posOffset>
            </wp:positionV>
            <wp:extent cx="1292225" cy="2101850"/>
            <wp:effectExtent l="0" t="0" r="3175" b="0"/>
            <wp:wrapTight wrapText="bothSides">
              <wp:wrapPolygon edited="0">
                <wp:start x="0" y="0"/>
                <wp:lineTo x="0" y="21339"/>
                <wp:lineTo x="21335" y="21339"/>
                <wp:lineTo x="21335"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292225" cy="2101850"/>
                    </a:xfrm>
                    <a:prstGeom prst="rect">
                      <a:avLst/>
                    </a:prstGeom>
                  </pic:spPr>
                </pic:pic>
              </a:graphicData>
            </a:graphic>
            <wp14:sizeRelH relativeFrom="page">
              <wp14:pctWidth>0</wp14:pctWidth>
            </wp14:sizeRelH>
            <wp14:sizeRelV relativeFrom="page">
              <wp14:pctHeight>0</wp14:pctHeight>
            </wp14:sizeRelV>
          </wp:anchor>
        </w:drawing>
      </w:r>
      <w:r>
        <w:t>For these pages, where the pie-chart is smaller than the pie-chart on the Home Page, I turned off the feature which displays the name on each slice of the pie-chart</w:t>
      </w:r>
      <w:r w:rsidR="00F53BBD">
        <w:rPr>
          <w:rStyle w:val="EndnoteReference"/>
        </w:rPr>
        <w:endnoteReference w:id="11"/>
      </w:r>
      <w:r>
        <w:t>. Instead the user can see (and click) the legend items corresponding to each pie section.</w:t>
      </w:r>
    </w:p>
    <w:p w14:paraId="6B4DA2EE" w14:textId="77777777" w:rsidR="00ED33A3" w:rsidRDefault="00ED33A3" w:rsidP="001666F7">
      <w:pPr>
        <w:jc w:val="both"/>
      </w:pPr>
    </w:p>
    <w:p w14:paraId="1C7081BE" w14:textId="77777777" w:rsidR="00F8146B" w:rsidRDefault="00F40022" w:rsidP="00DD484F">
      <w:pPr>
        <w:jc w:val="both"/>
      </w:pPr>
      <w:r>
        <w:t>I also updated the select list in the d</w:t>
      </w:r>
      <w:r w:rsidR="00742765">
        <w:t>c</w:t>
      </w:r>
      <w:r>
        <w:t>.js library to turn on the multi-select option</w:t>
      </w:r>
      <w:r w:rsidR="00F53BBD">
        <w:rPr>
          <w:rStyle w:val="EndnoteReference"/>
        </w:rPr>
        <w:endnoteReference w:id="12"/>
      </w:r>
      <w:r>
        <w:t xml:space="preserve">. This </w:t>
      </w:r>
      <w:r w:rsidR="006C4329">
        <w:t>enables</w:t>
      </w:r>
      <w:r>
        <w:t xml:space="preserve"> the user to select more than one month at the same time</w:t>
      </w:r>
      <w:r w:rsidR="00ED33A3">
        <w:t xml:space="preserve"> if required</w:t>
      </w:r>
      <w:r>
        <w:t>:</w:t>
      </w:r>
    </w:p>
    <w:p w14:paraId="232E247A" w14:textId="77777777" w:rsidR="006325FD" w:rsidRDefault="00C61526" w:rsidP="00DD484F">
      <w:pPr>
        <w:jc w:val="both"/>
      </w:pPr>
      <w:r>
        <w:t>T</w:t>
      </w:r>
      <w:r w:rsidR="006325FD">
        <w:t xml:space="preserve">he </w:t>
      </w:r>
      <w:r w:rsidR="00D16388">
        <w:t xml:space="preserve">main chart on </w:t>
      </w:r>
      <w:r w:rsidR="00CB3739">
        <w:t>each</w:t>
      </w:r>
      <w:r w:rsidR="00D16388">
        <w:t xml:space="preserve"> page</w:t>
      </w:r>
      <w:r w:rsidR="006325FD">
        <w:t xml:space="preserve"> </w:t>
      </w:r>
      <w:r w:rsidR="00D16388">
        <w:t>is</w:t>
      </w:r>
      <w:r w:rsidR="006325FD">
        <w:t xml:space="preserve"> set to</w:t>
      </w:r>
      <w:r w:rsidR="00CB3739">
        <w:t xml:space="preserve"> </w:t>
      </w:r>
      <w:r w:rsidR="00DD484F">
        <w:t>display a</w:t>
      </w:r>
      <w:r w:rsidR="00ED33A3">
        <w:t xml:space="preserve"> line</w:t>
      </w:r>
      <w:r w:rsidR="00CB3739">
        <w:t>-chart containing a breakdown of</w:t>
      </w:r>
      <w:r w:rsidR="006325FD">
        <w:t xml:space="preserve"> on</w:t>
      </w:r>
      <w:r w:rsidR="00ED33A3">
        <w:t>e of the three main data points (see next page).</w:t>
      </w:r>
    </w:p>
    <w:p w14:paraId="3C3A169D" w14:textId="77777777" w:rsidR="00ED33A3" w:rsidRDefault="00ED33A3" w:rsidP="00DD484F">
      <w:pPr>
        <w:jc w:val="both"/>
      </w:pPr>
      <w:r>
        <w:rPr>
          <w:noProof/>
          <w:lang w:val="en-IE" w:eastAsia="en-IE"/>
        </w:rPr>
        <w:lastRenderedPageBreak/>
        <mc:AlternateContent>
          <mc:Choice Requires="wpg">
            <w:drawing>
              <wp:anchor distT="0" distB="0" distL="114300" distR="114300" simplePos="0" relativeHeight="251633152" behindDoc="0" locked="0" layoutInCell="1" allowOverlap="1" wp14:anchorId="59F377A2" wp14:editId="6C4166DA">
                <wp:simplePos x="0" y="0"/>
                <wp:positionH relativeFrom="column">
                  <wp:posOffset>-63500</wp:posOffset>
                </wp:positionH>
                <wp:positionV relativeFrom="paragraph">
                  <wp:posOffset>-347980</wp:posOffset>
                </wp:positionV>
                <wp:extent cx="6314440" cy="8893810"/>
                <wp:effectExtent l="171450" t="171450" r="29210" b="383540"/>
                <wp:wrapNone/>
                <wp:docPr id="295" name="Group 295"/>
                <wp:cNvGraphicFramePr/>
                <a:graphic xmlns:a="http://schemas.openxmlformats.org/drawingml/2006/main">
                  <a:graphicData uri="http://schemas.microsoft.com/office/word/2010/wordprocessingGroup">
                    <wpg:wgp>
                      <wpg:cNvGrpSpPr/>
                      <wpg:grpSpPr>
                        <a:xfrm>
                          <a:off x="0" y="0"/>
                          <a:ext cx="6314440" cy="8893810"/>
                          <a:chOff x="0" y="0"/>
                          <a:chExt cx="6314440" cy="8894387"/>
                        </a:xfrm>
                      </wpg:grpSpPr>
                      <wpg:grpSp>
                        <wpg:cNvPr id="406" name="Group 406"/>
                        <wpg:cNvGrpSpPr/>
                        <wpg:grpSpPr>
                          <a:xfrm>
                            <a:off x="0" y="0"/>
                            <a:ext cx="6283325" cy="2689860"/>
                            <a:chOff x="0" y="0"/>
                            <a:chExt cx="6283488" cy="2690037"/>
                          </a:xfrm>
                        </wpg:grpSpPr>
                        <wpg:grpSp>
                          <wpg:cNvPr id="399" name="Group 399"/>
                          <wpg:cNvGrpSpPr/>
                          <wpg:grpSpPr>
                            <a:xfrm>
                              <a:off x="4561368" y="53162"/>
                              <a:ext cx="1722120" cy="935990"/>
                              <a:chOff x="0" y="10309"/>
                              <a:chExt cx="1722120" cy="935990"/>
                            </a:xfrm>
                          </wpg:grpSpPr>
                          <wps:wsp>
                            <wps:cNvPr id="397" name="AutoShape 36"/>
                            <wps:cNvSpPr>
                              <a:spLocks noChangeArrowheads="1"/>
                            </wps:cNvSpPr>
                            <wps:spPr bwMode="auto">
                              <a:xfrm>
                                <a:off x="0" y="10309"/>
                                <a:ext cx="1722120" cy="93599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3A5C1E6B" w14:textId="77777777" w:rsidR="00483CC6" w:rsidRDefault="00483CC6" w:rsidP="005579A2">
                                  <w:pPr>
                                    <w:spacing w:after="100"/>
                                    <w:rPr>
                                      <w:color w:val="0B5294" w:themeColor="accent1" w:themeShade="BF"/>
                                      <w:sz w:val="28"/>
                                      <w:szCs w:val="28"/>
                                    </w:rPr>
                                  </w:pPr>
                                </w:p>
                              </w:txbxContent>
                            </wps:txbx>
                            <wps:bodyPr rot="0" vert="horz" wrap="square" lIns="182880" tIns="228600" rIns="137160" bIns="228600" anchor="t" anchorCtr="0" upright="1">
                              <a:noAutofit/>
                            </wps:bodyPr>
                          </wps:wsp>
                          <pic:pic xmlns:pic="http://schemas.openxmlformats.org/drawingml/2006/picture">
                            <pic:nvPicPr>
                              <pic:cNvPr id="396" name="Picture 39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27591" y="265814"/>
                                <a:ext cx="1467293" cy="425303"/>
                              </a:xfrm>
                              <a:prstGeom prst="rect">
                                <a:avLst/>
                              </a:prstGeom>
                            </pic:spPr>
                          </pic:pic>
                        </wpg:grpSp>
                        <pic:pic xmlns:pic="http://schemas.openxmlformats.org/drawingml/2006/picture">
                          <pic:nvPicPr>
                            <pic:cNvPr id="390" name="Picture 39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69982" cy="2690037"/>
                            </a:xfrm>
                            <a:prstGeom prst="rect">
                              <a:avLst/>
                            </a:prstGeom>
                            <a:ln>
                              <a:solidFill>
                                <a:schemeClr val="tx1"/>
                              </a:solidFill>
                              <a:prstDash val="dash"/>
                            </a:ln>
                            <a:effectLst>
                              <a:outerShdw blurRad="292100" dist="139700" dir="2700000" algn="tl" rotWithShape="0">
                                <a:srgbClr val="333333">
                                  <a:alpha val="65000"/>
                                </a:srgbClr>
                              </a:outerShdw>
                            </a:effectLst>
                          </pic:spPr>
                        </pic:pic>
                      </wpg:grpSp>
                      <wpg:grpSp>
                        <wpg:cNvPr id="294" name="Group 294"/>
                        <wpg:cNvGrpSpPr/>
                        <wpg:grpSpPr>
                          <a:xfrm>
                            <a:off x="0" y="2826327"/>
                            <a:ext cx="6314440" cy="6068060"/>
                            <a:chOff x="0" y="0"/>
                            <a:chExt cx="6314440" cy="6068291"/>
                          </a:xfrm>
                        </wpg:grpSpPr>
                        <wpg:grpSp>
                          <wpg:cNvPr id="407" name="Group 407"/>
                          <wpg:cNvGrpSpPr/>
                          <wpg:grpSpPr>
                            <a:xfrm>
                              <a:off x="0" y="0"/>
                              <a:ext cx="6283325" cy="3232150"/>
                              <a:chOff x="0" y="0"/>
                              <a:chExt cx="6283488" cy="3232298"/>
                            </a:xfrm>
                          </wpg:grpSpPr>
                          <wpg:grpSp>
                            <wpg:cNvPr id="405" name="Group 405"/>
                            <wpg:cNvGrpSpPr/>
                            <wpg:grpSpPr>
                              <a:xfrm>
                                <a:off x="4561368" y="42530"/>
                                <a:ext cx="1722120" cy="935990"/>
                                <a:chOff x="0" y="0"/>
                                <a:chExt cx="1722120" cy="935990"/>
                              </a:xfrm>
                            </wpg:grpSpPr>
                            <wps:wsp>
                              <wps:cNvPr id="401" name="AutoShape 36"/>
                              <wps:cNvSpPr>
                                <a:spLocks noChangeArrowheads="1"/>
                              </wps:cNvSpPr>
                              <wps:spPr bwMode="auto">
                                <a:xfrm>
                                  <a:off x="0" y="0"/>
                                  <a:ext cx="1722120" cy="93599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7618CF5D" w14:textId="77777777" w:rsidR="00483CC6" w:rsidRDefault="00483CC6" w:rsidP="005579A2">
                                    <w:pPr>
                                      <w:spacing w:after="100"/>
                                      <w:rPr>
                                        <w:color w:val="0B5294" w:themeColor="accent1" w:themeShade="BF"/>
                                        <w:sz w:val="28"/>
                                        <w:szCs w:val="28"/>
                                      </w:rPr>
                                    </w:pPr>
                                  </w:p>
                                </w:txbxContent>
                              </wps:txbx>
                              <wps:bodyPr rot="0" vert="horz" wrap="square" lIns="182880" tIns="228600" rIns="137160" bIns="228600" anchor="t" anchorCtr="0" upright="1">
                                <a:noAutofit/>
                              </wps:bodyPr>
                            </wps:wsp>
                            <pic:pic xmlns:pic="http://schemas.openxmlformats.org/drawingml/2006/picture">
                              <pic:nvPicPr>
                                <pic:cNvPr id="404" name="Picture 40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70121" y="202019"/>
                                  <a:ext cx="1297172" cy="499730"/>
                                </a:xfrm>
                                <a:prstGeom prst="rect">
                                  <a:avLst/>
                                </a:prstGeom>
                              </pic:spPr>
                            </pic:pic>
                          </wpg:grpSp>
                          <pic:pic xmlns:pic="http://schemas.openxmlformats.org/drawingml/2006/picture">
                            <pic:nvPicPr>
                              <pic:cNvPr id="391" name="Picture 39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359349" cy="3232298"/>
                              </a:xfrm>
                              <a:prstGeom prst="rect">
                                <a:avLst/>
                              </a:prstGeom>
                              <a:ln>
                                <a:solidFill>
                                  <a:schemeClr val="tx1"/>
                                </a:solidFill>
                                <a:prstDash val="dash"/>
                              </a:ln>
                              <a:effectLst>
                                <a:outerShdw blurRad="292100" dist="139700" dir="2700000" algn="tl" rotWithShape="0">
                                  <a:srgbClr val="333333">
                                    <a:alpha val="65000"/>
                                  </a:srgbClr>
                                </a:outerShdw>
                              </a:effectLst>
                            </pic:spPr>
                          </pic:pic>
                        </wpg:grpSp>
                        <wpg:grpSp>
                          <wpg:cNvPr id="411" name="Group 411"/>
                          <wpg:cNvGrpSpPr/>
                          <wpg:grpSpPr>
                            <a:xfrm>
                              <a:off x="0" y="3325091"/>
                              <a:ext cx="6314440" cy="2743200"/>
                              <a:chOff x="0" y="0"/>
                              <a:chExt cx="6314750" cy="2743200"/>
                            </a:xfrm>
                          </wpg:grpSpPr>
                          <pic:pic xmlns:pic="http://schemas.openxmlformats.org/drawingml/2006/picture">
                            <pic:nvPicPr>
                              <pic:cNvPr id="392" name="Picture 39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01879" cy="2743200"/>
                              </a:xfrm>
                              <a:prstGeom prst="rect">
                                <a:avLst/>
                              </a:prstGeom>
                              <a:ln>
                                <a:solidFill>
                                  <a:schemeClr val="tx1"/>
                                </a:solidFill>
                                <a:prstDash val="dash"/>
                              </a:ln>
                              <a:effectLst>
                                <a:outerShdw blurRad="292100" dist="139700" dir="2700000" algn="tl" rotWithShape="0">
                                  <a:srgbClr val="333333">
                                    <a:alpha val="65000"/>
                                  </a:srgbClr>
                                </a:outerShdw>
                              </a:effectLst>
                            </pic:spPr>
                          </pic:pic>
                          <wpg:grpSp>
                            <wpg:cNvPr id="410" name="Group 410"/>
                            <wpg:cNvGrpSpPr/>
                            <wpg:grpSpPr>
                              <a:xfrm>
                                <a:off x="4593265" y="42530"/>
                                <a:ext cx="1721485" cy="935355"/>
                                <a:chOff x="0" y="0"/>
                                <a:chExt cx="1721485" cy="935355"/>
                              </a:xfrm>
                            </wpg:grpSpPr>
                            <wps:wsp>
                              <wps:cNvPr id="408" name="AutoShape 36"/>
                              <wps:cNvSpPr>
                                <a:spLocks noChangeArrowheads="1"/>
                              </wps:cNvSpPr>
                              <wps:spPr bwMode="auto">
                                <a:xfrm>
                                  <a:off x="0" y="0"/>
                                  <a:ext cx="1721485" cy="93535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6B0300D9" w14:textId="77777777" w:rsidR="00483CC6" w:rsidRDefault="00483CC6" w:rsidP="00BD3130">
                                    <w:pPr>
                                      <w:spacing w:after="100"/>
                                      <w:rPr>
                                        <w:color w:val="0B5294" w:themeColor="accent1" w:themeShade="BF"/>
                                        <w:sz w:val="28"/>
                                        <w:szCs w:val="28"/>
                                      </w:rPr>
                                    </w:pPr>
                                  </w:p>
                                </w:txbxContent>
                              </wps:txbx>
                              <wps:bodyPr rot="0" vert="horz" wrap="square" lIns="182880" tIns="228600" rIns="137160" bIns="228600" anchor="t" anchorCtr="0" upright="1">
                                <a:noAutofit/>
                              </wps:bodyPr>
                            </wps:wsp>
                            <pic:pic xmlns:pic="http://schemas.openxmlformats.org/drawingml/2006/picture">
                              <pic:nvPicPr>
                                <pic:cNvPr id="409" name="Picture 40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65814" y="255181"/>
                                  <a:ext cx="1116419" cy="446567"/>
                                </a:xfrm>
                                <a:prstGeom prst="rect">
                                  <a:avLst/>
                                </a:prstGeom>
                              </pic:spPr>
                            </pic:pic>
                          </wpg:grpSp>
                        </wpg:grpSp>
                      </wpg:grpSp>
                    </wpg:wgp>
                  </a:graphicData>
                </a:graphic>
              </wp:anchor>
            </w:drawing>
          </mc:Choice>
          <mc:Fallback>
            <w:pict>
              <v:group w14:anchorId="59F377A2" id="Group 295" o:spid="_x0000_s1064" style="position:absolute;left:0;text-align:left;margin-left:-5pt;margin-top:-27.4pt;width:497.2pt;height:700.3pt;z-index:251633152" coordsize="63144,88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">
                <v:group id="Group 406" o:spid="_x0000_s1065" style="position:absolute;width:62833;height:26898" coordsize="62834,2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group id="Group 399" o:spid="_x0000_s1066" style="position:absolute;left:45613;top:531;width:17221;height:9360" coordorigin=",103" coordsize="17221,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shape id="AutoShape 36" o:spid="_x0000_s1067" type="#_x0000_t185" style="position:absolute;top:103;width:17221;height:9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" filled="t" strokecolor="#0f6fc6 [3204]" strokeweight="6pt">
                      <v:shadow opacity=".5"/>
                      <v:textbox inset="14.4pt,18pt,10.8pt,18pt">
                        <w:txbxContent>
                          <w:p w14:paraId="3A5C1E6B" w14:textId="77777777" w:rsidR="00483CC6" w:rsidRDefault="00483CC6" w:rsidP="005579A2">
                            <w:pPr>
                              <w:spacing w:after="100"/>
                              <w:rPr>
                                <w:color w:val="0B5294" w:themeColor="accent1" w:themeShade="BF"/>
                                <w:sz w:val="28"/>
                                <w:szCs w:val="28"/>
                              </w:rPr>
                            </w:pPr>
                          </w:p>
                        </w:txbxContent>
                      </v:textbox>
                    </v:shape>
                    <v:shape id="Picture 396" o:spid="_x0000_s1068" type="#_x0000_t75" style="position:absolute;left:1275;top:2658;width:14673;height:4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">
                      <v:imagedata r:id="rId35" o:title=""/>
                      <v:path arrowok="t"/>
                    </v:shape>
                  </v:group>
                  <v:shape id="Picture 390" o:spid="_x0000_s1069" type="#_x0000_t75" style="position:absolute;width:43699;height:26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" stroked="t" strokecolor="black [3213]">
                    <v:stroke dashstyle="dash"/>
                    <v:imagedata r:id="rId36" o:title=""/>
                    <v:shadow on="t" color="#333" opacity="42598f" origin="-.5,-.5" offset="2.74397mm,2.74397mm"/>
                    <v:path arrowok="t"/>
                  </v:shape>
                </v:group>
                <v:group id="Group 294" o:spid="_x0000_s1070" style="position:absolute;top:28263;width:63144;height:60680" coordsize="63144,6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Group 407" o:spid="_x0000_s1071" style="position:absolute;width:62833;height:32321" coordsize="62834,32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group id="Group 405" o:spid="_x0000_s1072" style="position:absolute;left:45613;top:425;width:17221;height:9360" coordsize="17221,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AutoShape 36" o:spid="_x0000_s1073" type="#_x0000_t185" style="position:absolute;width:17221;height:9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" filled="t" strokecolor="#0f6fc6 [3204]" strokeweight="6pt">
                        <v:shadow opacity=".5"/>
                        <v:textbox inset="14.4pt,18pt,10.8pt,18pt">
                          <w:txbxContent>
                            <w:p w14:paraId="7618CF5D" w14:textId="77777777" w:rsidR="00483CC6" w:rsidRDefault="00483CC6" w:rsidP="005579A2">
                              <w:pPr>
                                <w:spacing w:after="100"/>
                                <w:rPr>
                                  <w:color w:val="0B5294" w:themeColor="accent1" w:themeShade="BF"/>
                                  <w:sz w:val="28"/>
                                  <w:szCs w:val="28"/>
                                </w:rPr>
                              </w:pPr>
                            </w:p>
                          </w:txbxContent>
                        </v:textbox>
                      </v:shape>
                      <v:shape id="Picture 404" o:spid="_x0000_s1074" type="#_x0000_t75" style="position:absolute;left:1701;top:2020;width:12971;height:4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">
                        <v:imagedata r:id="rId37" o:title=""/>
                        <v:path arrowok="t"/>
                      </v:shape>
                    </v:group>
                    <v:shape id="Picture 391" o:spid="_x0000_s1075" type="#_x0000_t75" style="position:absolute;width:43593;height:3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" stroked="t" strokecolor="black [3213]">
                      <v:stroke dashstyle="dash"/>
                      <v:imagedata r:id="rId38" o:title=""/>
                      <v:shadow on="t" color="#333" opacity="42598f" origin="-.5,-.5" offset="2.74397mm,2.74397mm"/>
                      <v:path arrowok="t"/>
                    </v:shape>
                  </v:group>
                  <v:group id="Group 411" o:spid="_x0000_s1076" style="position:absolute;top:33250;width:63144;height:27432" coordsize="6314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shape id="Picture 392" o:spid="_x0000_s1077" type="#_x0000_t75" style="position:absolute;width:44018;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" stroked="t" strokecolor="black [3213]">
                      <v:stroke dashstyle="dash"/>
                      <v:imagedata r:id="rId39" o:title=""/>
                      <v:shadow on="t" color="#333" opacity="42598f" origin="-.5,-.5" offset="2.74397mm,2.74397mm"/>
                      <v:path arrowok="t"/>
                    </v:shape>
                    <v:group id="Group 410" o:spid="_x0000_s1078" style="position:absolute;left:45932;top:425;width:17215;height:9353" coordsize="17214,9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shape id="AutoShape 36" o:spid="_x0000_s1079" type="#_x0000_t185" style="position:absolute;width:17214;height:9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" filled="t" strokecolor="#0f6fc6 [3204]" strokeweight="6pt">
                        <v:shadow opacity=".5"/>
                        <v:textbox inset="14.4pt,18pt,10.8pt,18pt">
                          <w:txbxContent>
                            <w:p w14:paraId="6B0300D9" w14:textId="77777777" w:rsidR="00483CC6" w:rsidRDefault="00483CC6" w:rsidP="00BD3130">
                              <w:pPr>
                                <w:spacing w:after="100"/>
                                <w:rPr>
                                  <w:color w:val="0B5294" w:themeColor="accent1" w:themeShade="BF"/>
                                  <w:sz w:val="28"/>
                                  <w:szCs w:val="28"/>
                                </w:rPr>
                              </w:pPr>
                            </w:p>
                          </w:txbxContent>
                        </v:textbox>
                      </v:shape>
                      <v:shape id="Picture 409" o:spid="_x0000_s1080" type="#_x0000_t75" style="position:absolute;left:2658;top:2551;width:11164;height:4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">
                        <v:imagedata r:id="rId40" o:title=""/>
                        <v:path arrowok="t"/>
                      </v:shape>
                    </v:group>
                  </v:group>
                </v:group>
              </v:group>
            </w:pict>
          </mc:Fallback>
        </mc:AlternateContent>
      </w:r>
    </w:p>
    <w:p w14:paraId="1B826B04" w14:textId="77777777" w:rsidR="00ED33A3" w:rsidRDefault="00ED33A3" w:rsidP="00DD484F">
      <w:pPr>
        <w:jc w:val="both"/>
      </w:pPr>
    </w:p>
    <w:p w14:paraId="75503418" w14:textId="77777777" w:rsidR="00ED33A3" w:rsidRDefault="00ED33A3" w:rsidP="00DD484F">
      <w:pPr>
        <w:jc w:val="both"/>
      </w:pPr>
    </w:p>
    <w:p w14:paraId="20EB6D0A" w14:textId="77777777" w:rsidR="00ED33A3" w:rsidRDefault="00ED33A3" w:rsidP="00DD484F">
      <w:pPr>
        <w:jc w:val="both"/>
      </w:pPr>
    </w:p>
    <w:p w14:paraId="02C2D6E7" w14:textId="77777777" w:rsidR="006325FD" w:rsidRDefault="006325FD" w:rsidP="00D1029E"/>
    <w:p w14:paraId="07BB0D39" w14:textId="77777777" w:rsidR="00BD3130" w:rsidRDefault="00BD3130" w:rsidP="00D1029E"/>
    <w:p w14:paraId="2DF70B1E" w14:textId="77777777" w:rsidR="00BD3130" w:rsidRDefault="00BD3130" w:rsidP="00D1029E"/>
    <w:p w14:paraId="79724C56" w14:textId="77777777" w:rsidR="00BD3130" w:rsidRDefault="00BD3130" w:rsidP="00D1029E"/>
    <w:p w14:paraId="30E77704" w14:textId="77777777" w:rsidR="00BD3130" w:rsidRDefault="00BD3130" w:rsidP="00D1029E"/>
    <w:p w14:paraId="3ACDA8C0" w14:textId="77777777" w:rsidR="00BD3130" w:rsidRDefault="00BD3130" w:rsidP="00D1029E"/>
    <w:p w14:paraId="7ECF8E7C" w14:textId="77777777" w:rsidR="00BD3130" w:rsidRDefault="00BD3130" w:rsidP="00D1029E"/>
    <w:p w14:paraId="7B9A28D9" w14:textId="77777777" w:rsidR="00BD3130" w:rsidRDefault="00BD3130" w:rsidP="00D1029E"/>
    <w:p w14:paraId="641E0C22" w14:textId="77777777" w:rsidR="00BD3130" w:rsidRDefault="00BD3130" w:rsidP="00D1029E"/>
    <w:p w14:paraId="6FC46591" w14:textId="77777777" w:rsidR="00BD3130" w:rsidRDefault="00BD3130" w:rsidP="00D1029E"/>
    <w:p w14:paraId="5C79571F" w14:textId="77777777" w:rsidR="00BD3130" w:rsidRDefault="00BD3130" w:rsidP="00D1029E"/>
    <w:p w14:paraId="36102C62" w14:textId="77777777" w:rsidR="00BD3130" w:rsidRDefault="00BD3130" w:rsidP="00D1029E"/>
    <w:p w14:paraId="25838990" w14:textId="77777777" w:rsidR="00BD3130" w:rsidRDefault="00BD3130" w:rsidP="00D1029E"/>
    <w:p w14:paraId="42412A9C" w14:textId="77777777" w:rsidR="006325FD" w:rsidRDefault="006325FD" w:rsidP="00D1029E"/>
    <w:p w14:paraId="590C7F95" w14:textId="77777777" w:rsidR="006325FD" w:rsidRDefault="006325FD" w:rsidP="00D1029E"/>
    <w:p w14:paraId="4F8759F5" w14:textId="77777777" w:rsidR="006325FD" w:rsidRDefault="006325FD" w:rsidP="00D1029E"/>
    <w:p w14:paraId="1692FC40" w14:textId="77777777" w:rsidR="00BD3130" w:rsidRDefault="00BD3130" w:rsidP="00D1029E"/>
    <w:p w14:paraId="1FE3DA79" w14:textId="77777777" w:rsidR="00BD3130" w:rsidRDefault="00BD3130" w:rsidP="00D1029E"/>
    <w:p w14:paraId="034128C8" w14:textId="77777777" w:rsidR="00BD3130" w:rsidRDefault="00BD3130" w:rsidP="00D1029E"/>
    <w:p w14:paraId="75C62571" w14:textId="77777777" w:rsidR="00BD3130" w:rsidRDefault="00BD3130" w:rsidP="00D1029E"/>
    <w:p w14:paraId="4D976760" w14:textId="77777777" w:rsidR="00BD3130" w:rsidRDefault="00BD3130" w:rsidP="00D1029E"/>
    <w:p w14:paraId="44659A14" w14:textId="77777777" w:rsidR="00BD3130" w:rsidRDefault="00BD3130" w:rsidP="00D1029E"/>
    <w:p w14:paraId="08D4C0B1" w14:textId="77777777" w:rsidR="00BD3130" w:rsidRDefault="00BD3130" w:rsidP="00D1029E"/>
    <w:p w14:paraId="64F10E74" w14:textId="77777777" w:rsidR="00BD3130" w:rsidRDefault="00BD3130" w:rsidP="00D1029E"/>
    <w:p w14:paraId="0EC47546" w14:textId="77777777" w:rsidR="00BD3130" w:rsidRDefault="00BD3130" w:rsidP="00D1029E"/>
    <w:p w14:paraId="21D3BEF2" w14:textId="36BF75B2" w:rsidR="00BD3130" w:rsidRDefault="00742765" w:rsidP="00742765">
      <w:pPr>
        <w:pStyle w:val="Heading3"/>
      </w:pPr>
      <w:bookmarkStart w:id="7" w:name="_Toc460404175"/>
      <w:r>
        <w:lastRenderedPageBreak/>
        <w:t>Chart Page</w:t>
      </w:r>
      <w:bookmarkEnd w:id="7"/>
    </w:p>
    <w:p w14:paraId="53510C73" w14:textId="77777777" w:rsidR="00742765" w:rsidRDefault="00742765" w:rsidP="00D1029E"/>
    <w:p w14:paraId="67577D01" w14:textId="77777777" w:rsidR="003B40A5" w:rsidRDefault="00742765" w:rsidP="00F53BBD">
      <w:pPr>
        <w:jc w:val="both"/>
      </w:pPr>
      <w:r>
        <w:t xml:space="preserve">The Chart Page allows the user free-reign to pick and choose what </w:t>
      </w:r>
      <w:r w:rsidR="00ED33A3">
        <w:t xml:space="preserve">way </w:t>
      </w:r>
      <w:r>
        <w:t xml:space="preserve">to view </w:t>
      </w:r>
      <w:r w:rsidR="00ED33A3">
        <w:t xml:space="preserve">the data </w:t>
      </w:r>
      <w:r>
        <w:t xml:space="preserve">by </w:t>
      </w:r>
      <w:r w:rsidR="00ED33A3">
        <w:t>providing</w:t>
      </w:r>
      <w:r>
        <w:t xml:space="preserve"> ad</w:t>
      </w:r>
      <w:r w:rsidR="003B40A5">
        <w:t>ditional drop-down select menus, essentially offering managers to ability to view all data at the same time. I included the usual</w:t>
      </w:r>
      <w:r>
        <w:t xml:space="preserve"> Team and Month </w:t>
      </w:r>
      <w:r w:rsidR="003B40A5">
        <w:t xml:space="preserve">menus </w:t>
      </w:r>
      <w:r>
        <w:t xml:space="preserve">and then </w:t>
      </w:r>
      <w:r w:rsidR="003B40A5">
        <w:t>added</w:t>
      </w:r>
      <w:r>
        <w:t xml:space="preserve"> Function and </w:t>
      </w:r>
      <w:r w:rsidR="00ED33A3">
        <w:t>Deal/</w:t>
      </w:r>
      <w:r>
        <w:t xml:space="preserve">Project </w:t>
      </w:r>
      <w:r w:rsidR="003B40A5">
        <w:t xml:space="preserve">menu </w:t>
      </w:r>
      <w:r>
        <w:t>lists. The team members</w:t>
      </w:r>
      <w:r w:rsidR="003B40A5">
        <w:t xml:space="preserve"> </w:t>
      </w:r>
      <w:r>
        <w:t>are on display through a line-chart</w:t>
      </w:r>
      <w:r w:rsidR="003B40A5">
        <w:t>:</w:t>
      </w:r>
    </w:p>
    <w:p w14:paraId="2263786A" w14:textId="77777777" w:rsidR="003B40A5" w:rsidRDefault="003B40A5" w:rsidP="00D1029E">
      <w:r>
        <w:rPr>
          <w:noProof/>
          <w:lang w:val="en-IE" w:eastAsia="en-IE"/>
        </w:rPr>
        <w:drawing>
          <wp:inline distT="0" distB="0" distL="0" distR="0" wp14:anchorId="2413B3B5" wp14:editId="22E1D9A2">
            <wp:extent cx="5450774" cy="3101583"/>
            <wp:effectExtent l="171450" t="171450" r="379095" b="36576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46815" cy="3099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0F474F" w14:textId="77777777" w:rsidR="003B40A5" w:rsidRDefault="003B40A5" w:rsidP="00D1029E">
      <w:r>
        <w:t>A</w:t>
      </w:r>
      <w:r w:rsidR="00742765">
        <w:t xml:space="preserve"> bar-chart </w:t>
      </w:r>
      <w:r>
        <w:t xml:space="preserve">at the top of the page </w:t>
      </w:r>
      <w:r w:rsidR="00742765">
        <w:t xml:space="preserve">shows the spread of days spent </w:t>
      </w:r>
      <w:r>
        <w:t xml:space="preserve">per month: </w:t>
      </w:r>
      <w:r>
        <w:rPr>
          <w:noProof/>
          <w:lang w:val="en-IE" w:eastAsia="en-IE"/>
        </w:rPr>
        <w:drawing>
          <wp:inline distT="0" distB="0" distL="0" distR="0" wp14:anchorId="4D66DC24" wp14:editId="7E182512">
            <wp:extent cx="5676406" cy="1974613"/>
            <wp:effectExtent l="171450" t="171450" r="381635" b="3689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70741" cy="19726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E2F8282" w14:textId="77777777" w:rsidR="00742765" w:rsidRDefault="003B40A5" w:rsidP="003B40A5">
      <w:pPr>
        <w:jc w:val="both"/>
      </w:pPr>
      <w:r>
        <w:rPr>
          <w:noProof/>
          <w:lang w:val="en-IE" w:eastAsia="en-IE"/>
        </w:rPr>
        <w:drawing>
          <wp:anchor distT="0" distB="0" distL="114300" distR="114300" simplePos="0" relativeHeight="251660800" behindDoc="1" locked="0" layoutInCell="1" allowOverlap="1" wp14:anchorId="7F531520" wp14:editId="315E7AEA">
            <wp:simplePos x="0" y="0"/>
            <wp:positionH relativeFrom="column">
              <wp:posOffset>4820285</wp:posOffset>
            </wp:positionH>
            <wp:positionV relativeFrom="paragraph">
              <wp:posOffset>59055</wp:posOffset>
            </wp:positionV>
            <wp:extent cx="1353185" cy="420370"/>
            <wp:effectExtent l="171450" t="171450" r="380365" b="360680"/>
            <wp:wrapTight wrapText="bothSides">
              <wp:wrapPolygon edited="0">
                <wp:start x="3345" y="-8810"/>
                <wp:lineTo x="-2737" y="-6852"/>
                <wp:lineTo x="-2433" y="25450"/>
                <wp:lineTo x="1824" y="39154"/>
                <wp:lineTo x="22806" y="39154"/>
                <wp:lineTo x="23110" y="37196"/>
                <wp:lineTo x="26759" y="25450"/>
                <wp:lineTo x="27367" y="3915"/>
                <wp:lineTo x="23110" y="-6852"/>
                <wp:lineTo x="21286" y="-8810"/>
                <wp:lineTo x="3345" y="-8810"/>
              </wp:wrapPolygon>
            </wp:wrapTight>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353185" cy="4203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42765">
        <w:t xml:space="preserve">The Category pie-chart is also </w:t>
      </w:r>
      <w:r>
        <w:t>presented</w:t>
      </w:r>
      <w:r w:rsidR="00742765">
        <w:t>, along with the</w:t>
      </w:r>
      <w:r>
        <w:t xml:space="preserve"> time-spent</w:t>
      </w:r>
      <w:r w:rsidR="00742765">
        <w:t xml:space="preserve"> number displays. </w:t>
      </w:r>
      <w:r>
        <w:t>‘</w:t>
      </w:r>
      <w:r w:rsidR="00742765">
        <w:t>Items Logged</w:t>
      </w:r>
      <w:r>
        <w:t>’</w:t>
      </w:r>
      <w:r w:rsidR="00742765">
        <w:t xml:space="preserve"> is </w:t>
      </w:r>
      <w:r>
        <w:t>an</w:t>
      </w:r>
      <w:r w:rsidR="00742765">
        <w:t xml:space="preserve"> additional piece of information which </w:t>
      </w:r>
      <w:r>
        <w:t>shows the count o</w:t>
      </w:r>
      <w:r w:rsidR="00742765">
        <w:t>f records entered by the teams.</w:t>
      </w:r>
      <w:r>
        <w:t xml:space="preserve"> This equates to the number of records in the database (one record per item entered):</w:t>
      </w:r>
    </w:p>
    <w:p w14:paraId="6FAE82C6" w14:textId="77777777" w:rsidR="00BD3130" w:rsidRDefault="003B40A5" w:rsidP="003B40A5">
      <w:pPr>
        <w:jc w:val="both"/>
      </w:pPr>
      <w:r>
        <w:rPr>
          <w:noProof/>
          <w:lang w:val="en-IE" w:eastAsia="en-IE"/>
        </w:rPr>
        <w:lastRenderedPageBreak/>
        <w:drawing>
          <wp:anchor distT="0" distB="0" distL="114300" distR="114300" simplePos="0" relativeHeight="251666944" behindDoc="1" locked="0" layoutInCell="1" allowOverlap="1" wp14:anchorId="109E3A74" wp14:editId="213526A5">
            <wp:simplePos x="0" y="0"/>
            <wp:positionH relativeFrom="column">
              <wp:posOffset>2194560</wp:posOffset>
            </wp:positionH>
            <wp:positionV relativeFrom="paragraph">
              <wp:posOffset>1026795</wp:posOffset>
            </wp:positionV>
            <wp:extent cx="1676400" cy="7010400"/>
            <wp:effectExtent l="171450" t="171450" r="381000" b="361950"/>
            <wp:wrapTight wrapText="bothSides">
              <wp:wrapPolygon edited="0">
                <wp:start x="2700" y="-528"/>
                <wp:lineTo x="-2209" y="-411"/>
                <wp:lineTo x="-2209" y="21835"/>
                <wp:lineTo x="-1227" y="22128"/>
                <wp:lineTo x="-1227" y="22187"/>
                <wp:lineTo x="1227" y="22539"/>
                <wp:lineTo x="1473" y="22657"/>
                <wp:lineTo x="22582" y="22657"/>
                <wp:lineTo x="22827" y="22539"/>
                <wp:lineTo x="25282" y="22187"/>
                <wp:lineTo x="26018" y="21189"/>
                <wp:lineTo x="26264" y="235"/>
                <wp:lineTo x="22827" y="-411"/>
                <wp:lineTo x="21355" y="-528"/>
                <wp:lineTo x="2700" y="-528"/>
              </wp:wrapPolygon>
            </wp:wrapTight>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676400" cy="7010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n-IE" w:eastAsia="en-IE"/>
        </w:rPr>
        <w:drawing>
          <wp:anchor distT="0" distB="0" distL="114300" distR="114300" simplePos="0" relativeHeight="251670016" behindDoc="1" locked="0" layoutInCell="1" allowOverlap="1" wp14:anchorId="0F184BC1" wp14:editId="321EED5A">
            <wp:simplePos x="0" y="0"/>
            <wp:positionH relativeFrom="column">
              <wp:posOffset>4478020</wp:posOffset>
            </wp:positionH>
            <wp:positionV relativeFrom="paragraph">
              <wp:posOffset>1026795</wp:posOffset>
            </wp:positionV>
            <wp:extent cx="1666875" cy="3829050"/>
            <wp:effectExtent l="171450" t="171450" r="390525" b="361950"/>
            <wp:wrapTight wrapText="bothSides">
              <wp:wrapPolygon edited="0">
                <wp:start x="2715" y="-967"/>
                <wp:lineTo x="-2222" y="-752"/>
                <wp:lineTo x="-2222" y="22030"/>
                <wp:lineTo x="1481" y="23319"/>
                <wp:lineTo x="1481" y="23534"/>
                <wp:lineTo x="22711" y="23534"/>
                <wp:lineTo x="22958" y="23319"/>
                <wp:lineTo x="26167" y="21707"/>
                <wp:lineTo x="26414" y="430"/>
                <wp:lineTo x="22958" y="-752"/>
                <wp:lineTo x="21477" y="-967"/>
                <wp:lineTo x="2715" y="-967"/>
              </wp:wrapPolygon>
            </wp:wrapTight>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666875" cy="38290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42765">
        <w:t>To make this page</w:t>
      </w:r>
      <w:r>
        <w:t xml:space="preserve"> more appealing</w:t>
      </w:r>
      <w:r w:rsidR="00742765">
        <w:t xml:space="preserve"> to navigate I needed to be able to adjust the height of the select menus. This option is not available in the current </w:t>
      </w:r>
      <w:r>
        <w:t xml:space="preserve">dc.js library </w:t>
      </w:r>
      <w:r w:rsidR="00742765">
        <w:t xml:space="preserve">and as a result all the menus </w:t>
      </w:r>
      <w:r>
        <w:t>defaulted to</w:t>
      </w:r>
      <w:r w:rsidR="00742765">
        <w:t xml:space="preserve"> the same size regardless of the number of items in the menu list. I edited the dc.js code to include a new ‘size’ parameter</w:t>
      </w:r>
      <w:r w:rsidR="00F53BBD">
        <w:rPr>
          <w:rStyle w:val="EndnoteReference"/>
        </w:rPr>
        <w:endnoteReference w:id="13"/>
      </w:r>
      <w:r w:rsidR="00742765">
        <w:t>. I then used this parameter in my javascript making each</w:t>
      </w:r>
      <w:r w:rsidR="0049531C">
        <w:t xml:space="preserve"> select menu a different height</w:t>
      </w:r>
      <w:r w:rsidR="0049531C">
        <w:rPr>
          <w:rStyle w:val="EndnoteReference"/>
        </w:rPr>
        <w:endnoteReference w:id="14"/>
      </w:r>
      <w:r w:rsidR="0049531C">
        <w:t>:</w:t>
      </w:r>
    </w:p>
    <w:p w14:paraId="14DBE60F" w14:textId="77777777" w:rsidR="00BD3130" w:rsidRDefault="003B40A5" w:rsidP="00D1029E">
      <w:r>
        <w:rPr>
          <w:noProof/>
          <w:lang w:val="en-IE" w:eastAsia="en-IE"/>
        </w:rPr>
        <w:drawing>
          <wp:anchor distT="0" distB="0" distL="114300" distR="114300" simplePos="0" relativeHeight="251663872" behindDoc="1" locked="0" layoutInCell="1" allowOverlap="1" wp14:anchorId="67845F0C" wp14:editId="5C3F48E4">
            <wp:simplePos x="0" y="0"/>
            <wp:positionH relativeFrom="column">
              <wp:posOffset>13335</wp:posOffset>
            </wp:positionH>
            <wp:positionV relativeFrom="paragraph">
              <wp:posOffset>22225</wp:posOffset>
            </wp:positionV>
            <wp:extent cx="1704975" cy="1228725"/>
            <wp:effectExtent l="171450" t="171450" r="390525" b="371475"/>
            <wp:wrapTight wrapText="bothSides">
              <wp:wrapPolygon edited="0">
                <wp:start x="2655" y="-3014"/>
                <wp:lineTo x="-2172" y="-2344"/>
                <wp:lineTo x="-2172" y="23107"/>
                <wp:lineTo x="-1448" y="24781"/>
                <wp:lineTo x="1207" y="27126"/>
                <wp:lineTo x="1448" y="27795"/>
                <wp:lineTo x="22686" y="27795"/>
                <wp:lineTo x="22927" y="27126"/>
                <wp:lineTo x="25582" y="24781"/>
                <wp:lineTo x="26065" y="19088"/>
                <wp:lineTo x="26306" y="1340"/>
                <wp:lineTo x="22927" y="-2344"/>
                <wp:lineTo x="21479" y="-3014"/>
                <wp:lineTo x="2655" y="-3014"/>
              </wp:wrapPolygon>
            </wp:wrapTight>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704975" cy="12287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315984D" w14:textId="77777777" w:rsidR="00BD3130" w:rsidRDefault="00BD3130" w:rsidP="00D1029E"/>
    <w:p w14:paraId="7E80AD6B" w14:textId="77777777" w:rsidR="00BC2A91" w:rsidRDefault="00BC2A91" w:rsidP="00D1029E"/>
    <w:p w14:paraId="2989CDD8" w14:textId="77777777" w:rsidR="00BC2A91" w:rsidRDefault="00BC2A91" w:rsidP="00D1029E"/>
    <w:p w14:paraId="26AAA792" w14:textId="77777777" w:rsidR="00BC2A91" w:rsidRDefault="00BC2A91" w:rsidP="00D1029E"/>
    <w:p w14:paraId="7BEB462E" w14:textId="77777777" w:rsidR="00BC2A91" w:rsidRDefault="00BC2A91" w:rsidP="00D1029E"/>
    <w:p w14:paraId="0BF0511E" w14:textId="77777777" w:rsidR="00131109" w:rsidRDefault="00131109" w:rsidP="00D1029E"/>
    <w:p w14:paraId="1D64AFDC" w14:textId="77777777" w:rsidR="003B40A5" w:rsidRDefault="003B40A5" w:rsidP="00D1029E"/>
    <w:p w14:paraId="3ABB5B19" w14:textId="77777777" w:rsidR="003B40A5" w:rsidRDefault="003B40A5" w:rsidP="00D1029E"/>
    <w:p w14:paraId="40A28F32" w14:textId="77777777" w:rsidR="003B40A5" w:rsidRDefault="003B40A5" w:rsidP="00D1029E"/>
    <w:p w14:paraId="375C4516" w14:textId="77777777" w:rsidR="003B40A5" w:rsidRDefault="003B40A5" w:rsidP="00D1029E"/>
    <w:p w14:paraId="69D32140" w14:textId="77777777" w:rsidR="003B40A5" w:rsidRDefault="003B40A5" w:rsidP="00D1029E"/>
    <w:p w14:paraId="63AF804B" w14:textId="77777777" w:rsidR="003B40A5" w:rsidRDefault="003B40A5" w:rsidP="00D1029E"/>
    <w:p w14:paraId="5ED9BA99" w14:textId="77777777" w:rsidR="003B40A5" w:rsidRDefault="003B40A5" w:rsidP="00D1029E"/>
    <w:p w14:paraId="61D87B5D" w14:textId="77777777" w:rsidR="003B40A5" w:rsidRDefault="003B40A5" w:rsidP="00D1029E"/>
    <w:p w14:paraId="49017B52" w14:textId="77777777" w:rsidR="003B40A5" w:rsidRDefault="003B40A5" w:rsidP="00D1029E"/>
    <w:p w14:paraId="58E4DF24" w14:textId="77777777" w:rsidR="003B40A5" w:rsidRDefault="003B40A5" w:rsidP="00D1029E"/>
    <w:p w14:paraId="5F514690" w14:textId="77777777" w:rsidR="003B40A5" w:rsidRDefault="003B40A5" w:rsidP="00D1029E"/>
    <w:p w14:paraId="4C0CDE06" w14:textId="77777777" w:rsidR="003B40A5" w:rsidRDefault="003B40A5" w:rsidP="00D1029E"/>
    <w:p w14:paraId="24AE729C" w14:textId="77777777" w:rsidR="00964253" w:rsidRDefault="00964253">
      <w:r>
        <w:br w:type="page"/>
      </w:r>
    </w:p>
    <w:p w14:paraId="536F89C3" w14:textId="360C2D1F" w:rsidR="003B40A5" w:rsidRDefault="00964253" w:rsidP="00964253">
      <w:pPr>
        <w:pStyle w:val="Heading3"/>
      </w:pPr>
      <w:bookmarkStart w:id="8" w:name="_Toc460404176"/>
      <w:r>
        <w:lastRenderedPageBreak/>
        <w:t>Tutorial feature</w:t>
      </w:r>
      <w:bookmarkEnd w:id="8"/>
    </w:p>
    <w:p w14:paraId="7904D56E" w14:textId="77777777" w:rsidR="00964253" w:rsidRDefault="003004E2" w:rsidP="00964253">
      <w:r>
        <w:rPr>
          <w:noProof/>
          <w:lang w:val="en-IE" w:eastAsia="en-IE"/>
        </w:rPr>
        <w:drawing>
          <wp:anchor distT="0" distB="0" distL="114300" distR="114300" simplePos="0" relativeHeight="251673088" behindDoc="1" locked="0" layoutInCell="1" allowOverlap="1" wp14:anchorId="02DC4480" wp14:editId="573C84AB">
            <wp:simplePos x="0" y="0"/>
            <wp:positionH relativeFrom="column">
              <wp:posOffset>4500245</wp:posOffset>
            </wp:positionH>
            <wp:positionV relativeFrom="paragraph">
              <wp:posOffset>53340</wp:posOffset>
            </wp:positionV>
            <wp:extent cx="1701165" cy="652780"/>
            <wp:effectExtent l="171450" t="171450" r="375285" b="356870"/>
            <wp:wrapTight wrapText="bothSides">
              <wp:wrapPolygon edited="0">
                <wp:start x="2661" y="-5673"/>
                <wp:lineTo x="-2177" y="-4412"/>
                <wp:lineTo x="-2177" y="15759"/>
                <wp:lineTo x="-1693" y="26475"/>
                <wp:lineTo x="1209" y="31518"/>
                <wp:lineTo x="1451" y="32778"/>
                <wp:lineTo x="22495" y="32778"/>
                <wp:lineTo x="22737" y="31518"/>
                <wp:lineTo x="25398" y="26475"/>
                <wp:lineTo x="26123" y="2521"/>
                <wp:lineTo x="22737" y="-4412"/>
                <wp:lineTo x="21286" y="-5673"/>
                <wp:lineTo x="2661" y="-5673"/>
              </wp:wrapPolygon>
            </wp:wrapTight>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701165" cy="6527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97CC3C3" w14:textId="77777777" w:rsidR="00964253" w:rsidRDefault="003004E2" w:rsidP="00964253">
      <w:r>
        <w:t xml:space="preserve">I used the intro.js library to create </w:t>
      </w:r>
      <w:r w:rsidR="00964253">
        <w:t>the</w:t>
      </w:r>
      <w:r>
        <w:t xml:space="preserve"> tutorial functionality</w:t>
      </w:r>
      <w:r w:rsidR="00964253">
        <w:t xml:space="preserve"> </w:t>
      </w:r>
      <w:r>
        <w:t xml:space="preserve">triggered by clicking the </w:t>
      </w:r>
      <w:r w:rsidR="00964253">
        <w:t>‘Need Help?’ button</w:t>
      </w:r>
      <w:r>
        <w:t>.</w:t>
      </w:r>
    </w:p>
    <w:p w14:paraId="526EF1C5" w14:textId="77777777" w:rsidR="00964253" w:rsidRDefault="00964253" w:rsidP="00964253"/>
    <w:p w14:paraId="053DFBEB" w14:textId="77777777" w:rsidR="00964253" w:rsidRPr="002E0C7D" w:rsidRDefault="00964253" w:rsidP="00964253">
      <w:r>
        <w:t>This</w:t>
      </w:r>
      <w:r w:rsidR="002E0C7D">
        <w:t xml:space="preserve"> button</w:t>
      </w:r>
      <w:r>
        <w:t xml:space="preserve"> is available on every page and when clicked will </w:t>
      </w:r>
      <w:r w:rsidR="002E0C7D">
        <w:t>guide</w:t>
      </w:r>
      <w:r>
        <w:t xml:space="preserve"> the user to </w:t>
      </w:r>
      <w:r w:rsidR="002E0C7D">
        <w:t>through each section of the page to</w:t>
      </w:r>
      <w:r w:rsidR="003004E2">
        <w:t xml:space="preserve"> give them an</w:t>
      </w:r>
      <w:r w:rsidR="002E0C7D">
        <w:t xml:space="preserve"> </w:t>
      </w:r>
      <w:r>
        <w:t>understand</w:t>
      </w:r>
      <w:r w:rsidR="003004E2">
        <w:t>ing of</w:t>
      </w:r>
      <w:r>
        <w:t xml:space="preserve"> what </w:t>
      </w:r>
      <w:r w:rsidR="002E0C7D">
        <w:t>every</w:t>
      </w:r>
      <w:r>
        <w:t xml:space="preserve"> menu, chart and number display signifies.</w:t>
      </w:r>
      <w:r w:rsidR="002E0C7D">
        <w:t xml:space="preserve"> </w:t>
      </w:r>
    </w:p>
    <w:p w14:paraId="35F628AF" w14:textId="77777777" w:rsidR="002E0C7D" w:rsidRDefault="00475F65" w:rsidP="00964253">
      <w:r>
        <w:rPr>
          <w:noProof/>
          <w:lang w:val="en-IE" w:eastAsia="en-IE"/>
        </w:rPr>
        <mc:AlternateContent>
          <mc:Choice Requires="wpg">
            <w:drawing>
              <wp:anchor distT="0" distB="0" distL="114300" distR="114300" simplePos="0" relativeHeight="251676160" behindDoc="0" locked="0" layoutInCell="1" allowOverlap="1" wp14:anchorId="47BA675E" wp14:editId="551C6A6C">
                <wp:simplePos x="0" y="0"/>
                <wp:positionH relativeFrom="column">
                  <wp:posOffset>-92034</wp:posOffset>
                </wp:positionH>
                <wp:positionV relativeFrom="paragraph">
                  <wp:posOffset>163393</wp:posOffset>
                </wp:positionV>
                <wp:extent cx="6506845" cy="6982468"/>
                <wp:effectExtent l="171450" t="171450" r="370205" b="370840"/>
                <wp:wrapNone/>
                <wp:docPr id="334" name="Group 334"/>
                <wp:cNvGraphicFramePr/>
                <a:graphic xmlns:a="http://schemas.openxmlformats.org/drawingml/2006/main">
                  <a:graphicData uri="http://schemas.microsoft.com/office/word/2010/wordprocessingGroup">
                    <wpg:wgp>
                      <wpg:cNvGrpSpPr/>
                      <wpg:grpSpPr>
                        <a:xfrm>
                          <a:off x="0" y="0"/>
                          <a:ext cx="6506845" cy="6982468"/>
                          <a:chOff x="0" y="0"/>
                          <a:chExt cx="6506845" cy="6982468"/>
                        </a:xfrm>
                      </wpg:grpSpPr>
                      <wpg:grpSp>
                        <wpg:cNvPr id="333" name="Group 333"/>
                        <wpg:cNvGrpSpPr/>
                        <wpg:grpSpPr>
                          <a:xfrm>
                            <a:off x="0" y="0"/>
                            <a:ext cx="6506845" cy="6982468"/>
                            <a:chOff x="0" y="0"/>
                            <a:chExt cx="6506845" cy="6982468"/>
                          </a:xfrm>
                        </wpg:grpSpPr>
                        <wpg:grpSp>
                          <wpg:cNvPr id="323" name="Group 323"/>
                          <wpg:cNvGrpSpPr/>
                          <wpg:grpSpPr>
                            <a:xfrm>
                              <a:off x="0" y="0"/>
                              <a:ext cx="6506845" cy="1424940"/>
                              <a:chOff x="0" y="0"/>
                              <a:chExt cx="6507192" cy="1425039"/>
                            </a:xfrm>
                          </wpg:grpSpPr>
                          <pic:pic xmlns:pic="http://schemas.openxmlformats.org/drawingml/2006/picture">
                            <pic:nvPicPr>
                              <pic:cNvPr id="309" name="Picture 30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495803" cy="1425039"/>
                              </a:xfrm>
                              <a:prstGeom prst="rect">
                                <a:avLst/>
                              </a:prstGeom>
                              <a:ln>
                                <a:noFill/>
                              </a:ln>
                              <a:effectLst>
                                <a:outerShdw blurRad="292100" dist="139700" dir="2700000" algn="tl" rotWithShape="0">
                                  <a:srgbClr val="333333">
                                    <a:alpha val="65000"/>
                                  </a:srgbClr>
                                </a:outerShdw>
                              </a:effectLst>
                            </pic:spPr>
                          </pic:pic>
                          <wps:wsp>
                            <wps:cNvPr id="312" name="Oval 312"/>
                            <wps:cNvSpPr/>
                            <wps:spPr>
                              <a:xfrm>
                                <a:off x="5818909" y="1056904"/>
                                <a:ext cx="688283" cy="368135"/>
                              </a:xfrm>
                              <a:prstGeom prst="ellipse">
                                <a:avLst/>
                              </a:prstGeom>
                              <a:noFill/>
                              <a:ln w="34925">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2" name="Group 332"/>
                          <wpg:cNvGrpSpPr/>
                          <wpg:grpSpPr>
                            <a:xfrm>
                              <a:off x="0" y="2137558"/>
                              <a:ext cx="5949315" cy="4844910"/>
                              <a:chOff x="0" y="0"/>
                              <a:chExt cx="5949315" cy="4844910"/>
                            </a:xfrm>
                          </wpg:grpSpPr>
                          <wpg:grpSp>
                            <wpg:cNvPr id="326" name="Group 326"/>
                            <wpg:cNvGrpSpPr/>
                            <wpg:grpSpPr>
                              <a:xfrm>
                                <a:off x="0" y="0"/>
                                <a:ext cx="5949315" cy="2719070"/>
                                <a:chOff x="0" y="0"/>
                                <a:chExt cx="5949538" cy="2719449"/>
                              </a:xfrm>
                            </wpg:grpSpPr>
                            <pic:pic xmlns:pic="http://schemas.openxmlformats.org/drawingml/2006/picture">
                              <pic:nvPicPr>
                                <pic:cNvPr id="310" name="Picture 31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9538" cy="2719449"/>
                                </a:xfrm>
                                <a:prstGeom prst="rect">
                                  <a:avLst/>
                                </a:prstGeom>
                                <a:ln>
                                  <a:noFill/>
                                </a:ln>
                                <a:effectLst>
                                  <a:outerShdw blurRad="292100" dist="139700" dir="2700000" algn="tl" rotWithShape="0">
                                    <a:srgbClr val="333333">
                                      <a:alpha val="65000"/>
                                    </a:srgbClr>
                                  </a:outerShdw>
                                </a:effectLst>
                              </pic:spPr>
                            </pic:pic>
                            <wps:wsp>
                              <wps:cNvPr id="314" name="Oval 314"/>
                              <wps:cNvSpPr/>
                              <wps:spPr>
                                <a:xfrm>
                                  <a:off x="4714504" y="1543792"/>
                                  <a:ext cx="687044" cy="366979"/>
                                </a:xfrm>
                                <a:prstGeom prst="ellipse">
                                  <a:avLst/>
                                </a:prstGeom>
                                <a:noFill/>
                                <a:ln w="34925">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5" name="Group 325"/>
                            <wpg:cNvGrpSpPr/>
                            <wpg:grpSpPr>
                              <a:xfrm>
                                <a:off x="950026" y="3467595"/>
                                <a:ext cx="3764280" cy="1377315"/>
                                <a:chOff x="0" y="0"/>
                                <a:chExt cx="3764478" cy="1377538"/>
                              </a:xfrm>
                            </wpg:grpSpPr>
                            <pic:pic xmlns:pic="http://schemas.openxmlformats.org/drawingml/2006/picture">
                              <pic:nvPicPr>
                                <pic:cNvPr id="320" name="Picture 32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764478" cy="1377538"/>
                                </a:xfrm>
                                <a:prstGeom prst="rect">
                                  <a:avLst/>
                                </a:prstGeom>
                                <a:ln>
                                  <a:noFill/>
                                </a:ln>
                                <a:effectLst>
                                  <a:outerShdw blurRad="292100" dist="139700" dir="2700000" algn="tl" rotWithShape="0">
                                    <a:srgbClr val="333333">
                                      <a:alpha val="65000"/>
                                    </a:srgbClr>
                                  </a:outerShdw>
                                </a:effectLst>
                              </pic:spPr>
                            </pic:pic>
                            <wps:wsp>
                              <wps:cNvPr id="324" name="Oval 324"/>
                              <wps:cNvSpPr/>
                              <wps:spPr>
                                <a:xfrm>
                                  <a:off x="2481943" y="938151"/>
                                  <a:ext cx="686435" cy="366395"/>
                                </a:xfrm>
                                <a:prstGeom prst="ellipse">
                                  <a:avLst/>
                                </a:prstGeom>
                                <a:noFill/>
                                <a:ln w="34925">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330" name="Left-Up Arrow 330"/>
                        <wps:cNvSpPr/>
                        <wps:spPr>
                          <a:xfrm>
                            <a:off x="4785756" y="4120738"/>
                            <a:ext cx="391160" cy="2742565"/>
                          </a:xfrm>
                          <a:prstGeom prst="leftUpArrow">
                            <a:avLst>
                              <a:gd name="adj1" fmla="val 25000"/>
                              <a:gd name="adj2" fmla="val 26774"/>
                              <a:gd name="adj3" fmla="val 25000"/>
                            </a:avLst>
                          </a:prstGeom>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Left-Up Arrow 331"/>
                        <wps:cNvSpPr/>
                        <wps:spPr>
                          <a:xfrm>
                            <a:off x="5949538" y="1508166"/>
                            <a:ext cx="332460" cy="2444817"/>
                          </a:xfrm>
                          <a:prstGeom prst="leftUpArrow">
                            <a:avLst>
                              <a:gd name="adj1" fmla="val 25000"/>
                              <a:gd name="adj2" fmla="val 26774"/>
                              <a:gd name="adj3" fmla="val 25000"/>
                            </a:avLst>
                          </a:prstGeom>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58F2F0" id="Group 334" o:spid="_x0000_s1026" style="position:absolute;margin-left:-7.25pt;margin-top:12.85pt;width:512.35pt;height:549.8pt;z-index:251676160" coordsize="65068,69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">
                <v:group id="Group 333" o:spid="_x0000_s1027" style="position:absolute;width:65068;height:69824" coordsize="65068,69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group id="Group 323" o:spid="_x0000_s1028" style="position:absolute;width:65068;height:14249" coordsize="65071,1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shape id="Picture 309" o:spid="_x0000_s1029" type="#_x0000_t75" style="position:absolute;width:64958;height:14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">
                      <v:imagedata r:id="rId51" o:title=""/>
                      <v:shadow on="t" color="#333" opacity="42598f" origin="-.5,-.5" offset="2.74397mm,2.74397mm"/>
                      <v:path arrowok="t"/>
                    </v:shape>
                    <v:oval id="Oval 312" o:spid="_x0000_s1030" style="position:absolute;left:58189;top:10569;width:6882;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" filled="f" strokecolor="#073662 [1604]" strokeweight="2.75pt">
                      <v:stroke dashstyle="1 1"/>
                    </v:oval>
                  </v:group>
                  <v:group id="Group 332" o:spid="_x0000_s1031" style="position:absolute;top:21375;width:59493;height:48449" coordsize="59493,48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group id="Group 326" o:spid="_x0000_s1032" style="position:absolute;width:59493;height:27190" coordsize="59495,2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Picture 310" o:spid="_x0000_s1033" type="#_x0000_t75" style="position:absolute;width:59495;height:2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">
                        <v:imagedata r:id="rId52" o:title=""/>
                        <v:shadow on="t" color="#333" opacity="42598f" origin="-.5,-.5" offset="2.74397mm,2.74397mm"/>
                        <v:path arrowok="t"/>
                      </v:shape>
                      <v:oval id="Oval 314" o:spid="_x0000_s1034" style="position:absolute;left:47145;top:15437;width:6870;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" filled="f" strokecolor="#073662 [1604]" strokeweight="2.75pt">
                        <v:stroke dashstyle="1 1"/>
                      </v:oval>
                    </v:group>
                    <v:group id="Group 325" o:spid="_x0000_s1035" style="position:absolute;left:9500;top:34675;width:37643;height:13774" coordsize="37644,1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shape id="Picture 320" o:spid="_x0000_s1036" type="#_x0000_t75" style="position:absolute;width:37644;height:13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">
                        <v:imagedata r:id="rId53" o:title=""/>
                        <v:shadow on="t" color="#333" opacity="42598f" origin="-.5,-.5" offset="2.74397mm,2.74397mm"/>
                        <v:path arrowok="t"/>
                      </v:shape>
                      <v:oval id="Oval 324" o:spid="_x0000_s1037" style="position:absolute;left:24819;top:9381;width:6864;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" filled="f" strokecolor="#073662 [1604]" strokeweight="2.75pt">
                        <v:stroke dashstyle="1 1"/>
                      </v:oval>
                    </v:group>
                  </v:group>
                </v:group>
                <v:shape id="Left-Up Arrow 330" o:spid="_x0000_s1038" style="position:absolute;left:47857;top:41207;width:3912;height:27426;visibility:visible;mso-wrap-style:square;v-text-anchor:middle" coordsize="391160,274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" path="m,2637836l97790,2533107r,55834l237536,2588941r,-2491151l181702,97790,286431,,391160,97790r-55834,l335326,2686731r-237536,l97790,2742565,,2637836xe" fillcolor="#0f6fc6 [3204]" strokecolor="#073662 [1604]" strokeweight="0">
                  <v:path arrowok="t" o:connecttype="custom" o:connectlocs="0,2637836;97790,2533107;97790,2588941;237536,2588941;237536,97790;181702,97790;286431,0;391160,97790;335326,97790;335326,2686731;97790,2686731;97790,2742565;0,2637836" o:connectangles="0,0,0,0,0,0,0,0,0,0,0,0,0"/>
                </v:shape>
                <v:shape id="Left-Up Arrow 331" o:spid="_x0000_s1039" style="position:absolute;left:59495;top:15081;width:3324;height:24448;visibility:visible;mso-wrap-style:square;v-text-anchor:middle" coordsize="332460,244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" path="m,2355804r83115,-89013l83115,2314247r118775,l201890,83115r-47456,l243447,r89013,83115l285005,83115r,2314247l83115,2397362r,47455l,2355804xe" fillcolor="#0f6fc6 [3204]" strokecolor="#073662 [1604]" strokeweight="0">
                  <v:path arrowok="t" o:connecttype="custom" o:connectlocs="0,2355804;83115,2266791;83115,2314247;201890,2314247;201890,83115;154434,83115;243447,0;332460,83115;285005,83115;285005,2397362;83115,2397362;83115,2444817;0,2355804" o:connectangles="0,0,0,0,0,0,0,0,0,0,0,0,0"/>
                </v:shape>
              </v:group>
            </w:pict>
          </mc:Fallback>
        </mc:AlternateContent>
      </w:r>
    </w:p>
    <w:p w14:paraId="3F8391E6" w14:textId="77777777" w:rsidR="002E0C7D" w:rsidRDefault="002E0C7D" w:rsidP="00964253"/>
    <w:p w14:paraId="3580F39B" w14:textId="77777777" w:rsidR="002E0C7D" w:rsidRDefault="002E0C7D" w:rsidP="00964253"/>
    <w:p w14:paraId="2F0E4CFD" w14:textId="77777777" w:rsidR="003004E2" w:rsidRDefault="003004E2" w:rsidP="00964253"/>
    <w:p w14:paraId="52AC4AEB" w14:textId="77777777" w:rsidR="003004E2" w:rsidRPr="00964253" w:rsidRDefault="003004E2" w:rsidP="00964253"/>
    <w:p w14:paraId="36C2FE60" w14:textId="77777777" w:rsidR="00964253" w:rsidRDefault="00964253" w:rsidP="00D1029E"/>
    <w:p w14:paraId="71A57D04" w14:textId="77777777" w:rsidR="00964253" w:rsidRDefault="00964253">
      <w:pPr>
        <w:rPr>
          <w:rFonts w:asciiTheme="majorHAnsi" w:hAnsiTheme="majorHAnsi"/>
          <w:smallCaps/>
          <w:spacing w:val="5"/>
          <w:sz w:val="32"/>
          <w:szCs w:val="32"/>
        </w:rPr>
      </w:pPr>
      <w:bookmarkStart w:id="9" w:name="_Toc460239605"/>
      <w:r>
        <w:br w:type="page"/>
      </w:r>
    </w:p>
    <w:p w14:paraId="74BA01FA" w14:textId="77777777" w:rsidR="00C10F01" w:rsidRDefault="00C10F01" w:rsidP="00C10F01">
      <w:pPr>
        <w:pStyle w:val="Heading1"/>
        <w:numPr>
          <w:ilvl w:val="0"/>
          <w:numId w:val="9"/>
        </w:numPr>
      </w:pPr>
      <w:bookmarkStart w:id="10" w:name="_Toc460404177"/>
      <w:r>
        <w:lastRenderedPageBreak/>
        <w:t>THE DATA</w:t>
      </w:r>
      <w:bookmarkEnd w:id="10"/>
    </w:p>
    <w:p w14:paraId="1EEADA05" w14:textId="77777777" w:rsidR="00483CC6" w:rsidRPr="00483CC6" w:rsidRDefault="00483CC6" w:rsidP="00483CC6"/>
    <w:p w14:paraId="32BAB195" w14:textId="360705AD" w:rsidR="002C15E9" w:rsidRDefault="002C15E9" w:rsidP="002C15E9">
      <w:pPr>
        <w:pStyle w:val="Heading3"/>
      </w:pPr>
      <w:bookmarkStart w:id="11" w:name="_Toc460404178"/>
      <w:r>
        <w:t>Overview of the Data</w:t>
      </w:r>
      <w:bookmarkEnd w:id="11"/>
    </w:p>
    <w:p w14:paraId="3F3B6AB5" w14:textId="77777777" w:rsidR="00483CC6" w:rsidRPr="00483CC6" w:rsidRDefault="00483CC6" w:rsidP="00845A01">
      <w:pPr>
        <w:jc w:val="both"/>
      </w:pPr>
    </w:p>
    <w:p w14:paraId="657989D4" w14:textId="77777777" w:rsidR="00964253" w:rsidRDefault="00475F65" w:rsidP="00845A01">
      <w:pPr>
        <w:jc w:val="both"/>
      </w:pPr>
      <w:r>
        <w:t>Team Members log the time they have spent each day on each of their tasks. They must enter the following for each item:</w:t>
      </w:r>
    </w:p>
    <w:p w14:paraId="02A96F53" w14:textId="77777777" w:rsidR="00475F65" w:rsidRDefault="00475F65" w:rsidP="00475F65">
      <w:pPr>
        <w:pStyle w:val="ListParagraph"/>
        <w:numPr>
          <w:ilvl w:val="0"/>
          <w:numId w:val="16"/>
        </w:numPr>
      </w:pPr>
      <w:r>
        <w:t>The Deal/Project name (selected from a defined list</w:t>
      </w:r>
      <w:r w:rsidR="00BA47B1">
        <w:t xml:space="preserve"> ‘Model Name’</w:t>
      </w:r>
      <w:r>
        <w:t>)</w:t>
      </w:r>
    </w:p>
    <w:p w14:paraId="39206672" w14:textId="77777777" w:rsidR="00475F65" w:rsidRDefault="00475F65" w:rsidP="00475F65">
      <w:pPr>
        <w:pStyle w:val="ListParagraph"/>
        <w:numPr>
          <w:ilvl w:val="0"/>
          <w:numId w:val="16"/>
        </w:numPr>
      </w:pPr>
      <w:r>
        <w:t>The function they performed (select</w:t>
      </w:r>
      <w:r w:rsidR="00483CC6">
        <w:t>ed</w:t>
      </w:r>
      <w:r>
        <w:t xml:space="preserve"> from a defined list)</w:t>
      </w:r>
    </w:p>
    <w:p w14:paraId="2B06EC19" w14:textId="77777777" w:rsidR="00475F65" w:rsidRDefault="00475F65" w:rsidP="00475F65">
      <w:pPr>
        <w:pStyle w:val="ListParagraph"/>
        <w:numPr>
          <w:ilvl w:val="0"/>
          <w:numId w:val="16"/>
        </w:numPr>
      </w:pPr>
      <w:r>
        <w:t xml:space="preserve">The time (in minutes) </w:t>
      </w:r>
      <w:r w:rsidR="00483CC6">
        <w:t xml:space="preserve">that they </w:t>
      </w:r>
      <w:r>
        <w:t>spent on the item</w:t>
      </w:r>
    </w:p>
    <w:p w14:paraId="439C4CE7" w14:textId="77777777" w:rsidR="00475F65" w:rsidRDefault="00475F65" w:rsidP="00475F65">
      <w:pPr>
        <w:pStyle w:val="ListParagraph"/>
        <w:numPr>
          <w:ilvl w:val="0"/>
          <w:numId w:val="16"/>
        </w:numPr>
      </w:pPr>
      <w:r>
        <w:t>The date they performed the function</w:t>
      </w:r>
    </w:p>
    <w:p w14:paraId="5E3F213E" w14:textId="77777777" w:rsidR="00475F65" w:rsidRDefault="00483CC6" w:rsidP="00475F65">
      <w:r>
        <w:t>The system then saves each</w:t>
      </w:r>
      <w:r w:rsidR="00475F65">
        <w:t xml:space="preserve"> record with this additional information:</w:t>
      </w:r>
    </w:p>
    <w:p w14:paraId="36EB33DF" w14:textId="77777777" w:rsidR="00475F65" w:rsidRDefault="00475F65" w:rsidP="00475F65">
      <w:pPr>
        <w:pStyle w:val="ListParagraph"/>
        <w:numPr>
          <w:ilvl w:val="0"/>
          <w:numId w:val="16"/>
        </w:numPr>
      </w:pPr>
      <w:r>
        <w:t>The user’s name</w:t>
      </w:r>
    </w:p>
    <w:p w14:paraId="7831BE83" w14:textId="77777777" w:rsidR="00475F65" w:rsidRDefault="00475F65" w:rsidP="00475F65">
      <w:pPr>
        <w:pStyle w:val="ListParagraph"/>
        <w:numPr>
          <w:ilvl w:val="0"/>
          <w:numId w:val="16"/>
        </w:numPr>
      </w:pPr>
      <w:r>
        <w:t>The users’ team name</w:t>
      </w:r>
    </w:p>
    <w:p w14:paraId="276692E4" w14:textId="77777777" w:rsidR="00483CC6" w:rsidRDefault="00483CC6" w:rsidP="00475F65">
      <w:pPr>
        <w:pStyle w:val="ListParagraph"/>
        <w:numPr>
          <w:ilvl w:val="0"/>
          <w:numId w:val="16"/>
        </w:numPr>
      </w:pPr>
      <w:r>
        <w:t>The Category (based on the function selected in 2 above)</w:t>
      </w:r>
    </w:p>
    <w:p w14:paraId="251DEC80" w14:textId="77777777" w:rsidR="00483CC6" w:rsidRDefault="00475F65" w:rsidP="00483CC6">
      <w:pPr>
        <w:pStyle w:val="ListParagraph"/>
        <w:numPr>
          <w:ilvl w:val="0"/>
          <w:numId w:val="16"/>
        </w:numPr>
      </w:pPr>
      <w:r>
        <w:t>The date the item was logged</w:t>
      </w:r>
    </w:p>
    <w:p w14:paraId="0806C2C5" w14:textId="77777777" w:rsidR="00483CC6" w:rsidRPr="00483CC6" w:rsidRDefault="00483CC6" w:rsidP="00483CC6"/>
    <w:p w14:paraId="066AB1FF" w14:textId="73333E25" w:rsidR="00D36303" w:rsidRDefault="00D36303" w:rsidP="0060421A">
      <w:pPr>
        <w:pStyle w:val="Heading3"/>
      </w:pPr>
      <w:bookmarkStart w:id="12" w:name="_Toc460404179"/>
      <w:bookmarkEnd w:id="9"/>
      <w:r>
        <w:t>Preparing the</w:t>
      </w:r>
      <w:r w:rsidR="002C15E9">
        <w:t xml:space="preserve"> Data</w:t>
      </w:r>
      <w:bookmarkEnd w:id="12"/>
    </w:p>
    <w:p w14:paraId="463B407A" w14:textId="77777777" w:rsidR="00483CC6" w:rsidRPr="00483CC6" w:rsidRDefault="00483CC6" w:rsidP="00483CC6"/>
    <w:p w14:paraId="6A25750A" w14:textId="77777777" w:rsidR="00845A01" w:rsidRDefault="00845A01" w:rsidP="00845A01">
      <w:pPr>
        <w:jc w:val="both"/>
      </w:pPr>
      <w:r>
        <w:rPr>
          <w:noProof/>
          <w:lang w:val="en-IE" w:eastAsia="en-IE"/>
        </w:rPr>
        <w:drawing>
          <wp:anchor distT="0" distB="0" distL="114300" distR="114300" simplePos="0" relativeHeight="251679232" behindDoc="0" locked="0" layoutInCell="1" allowOverlap="1" wp14:anchorId="3E2B92F1" wp14:editId="28B0FBFF">
            <wp:simplePos x="0" y="0"/>
            <wp:positionH relativeFrom="margin">
              <wp:posOffset>-4445</wp:posOffset>
            </wp:positionH>
            <wp:positionV relativeFrom="paragraph">
              <wp:posOffset>1387475</wp:posOffset>
            </wp:positionV>
            <wp:extent cx="6249035" cy="165735"/>
            <wp:effectExtent l="152400" t="171450" r="361315" b="367665"/>
            <wp:wrapTopAndBottom/>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6249035" cy="1657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The data chosen for this project was the full year of 2015. All 16,522 records for this year were</w:t>
      </w:r>
      <w:r w:rsidR="00D36303">
        <w:t xml:space="preserve"> exported from the company’s online database and all were desensitized </w:t>
      </w:r>
      <w:r>
        <w:t>so that no confidential data is used for the purpose of this project submission. Every employee and project/deal name has been altered.  B</w:t>
      </w:r>
      <w:r w:rsidR="00483CC6">
        <w:t>efore</w:t>
      </w:r>
      <w:r w:rsidR="0060421A">
        <w:t xml:space="preserve"> </w:t>
      </w:r>
      <w:r w:rsidR="00483CC6">
        <w:t>importing to the SQL database</w:t>
      </w:r>
      <w:r>
        <w:t xml:space="preserve">, I first expanded on the date field </w:t>
      </w:r>
      <w:r w:rsidR="00BA47B1">
        <w:t>and</w:t>
      </w:r>
      <w:r>
        <w:t xml:space="preserve"> extracted the Month Name, Year and Month number into new fields</w:t>
      </w:r>
      <w:r w:rsidR="00BA47B1">
        <w:t xml:space="preserve"> for ease of querying later. </w:t>
      </w:r>
      <w:r>
        <w:t xml:space="preserve">These are the final data fields used in this </w:t>
      </w:r>
      <w:r>
        <w:rPr>
          <w:b/>
        </w:rPr>
        <w:t>Workload Allocation Dashboard</w:t>
      </w:r>
      <w:r>
        <w:t xml:space="preserve">:  </w:t>
      </w:r>
    </w:p>
    <w:p w14:paraId="3A07EFFA" w14:textId="77777777" w:rsidR="00483CC6" w:rsidRDefault="00483CC6" w:rsidP="00D36303"/>
    <w:p w14:paraId="5D8E2083" w14:textId="2DC7333D" w:rsidR="00840992" w:rsidRPr="00840992" w:rsidRDefault="00D36303" w:rsidP="00167EAD">
      <w:pPr>
        <w:pStyle w:val="Heading3"/>
      </w:pPr>
      <w:bookmarkStart w:id="13" w:name="_Toc460404180"/>
      <w:r>
        <w:t>Database</w:t>
      </w:r>
      <w:bookmarkEnd w:id="13"/>
    </w:p>
    <w:p w14:paraId="30822180" w14:textId="77777777" w:rsidR="00D51D05" w:rsidRDefault="00D51D05" w:rsidP="006F19ED"/>
    <w:p w14:paraId="0B4BF229" w14:textId="77777777" w:rsidR="00845A01" w:rsidRDefault="00D36303" w:rsidP="00845A01">
      <w:r>
        <w:t xml:space="preserve">During testing and development phase, data was stored on a local MySQL database. </w:t>
      </w:r>
      <w:r w:rsidR="00845A01">
        <w:t xml:space="preserve">Importing these records to this local development version was carried out by importing the csv file of records through the </w:t>
      </w:r>
      <w:r w:rsidR="00845A01" w:rsidRPr="009E6865">
        <w:rPr>
          <w:b/>
        </w:rPr>
        <w:t>Table Data Import Wizard</w:t>
      </w:r>
      <w:r w:rsidR="00845A01">
        <w:t xml:space="preserve"> function on MySQL Workbench. </w:t>
      </w:r>
    </w:p>
    <w:p w14:paraId="7B95CD62" w14:textId="77777777" w:rsidR="00D36303" w:rsidRDefault="00D36303" w:rsidP="00D36303">
      <w:r>
        <w:t xml:space="preserve">When </w:t>
      </w:r>
      <w:r w:rsidR="00845A01">
        <w:t xml:space="preserve">online, the </w:t>
      </w:r>
      <w:r>
        <w:t>data is stored on ClearDB, which is an add-on SQL database available through Heroku.com.</w:t>
      </w:r>
    </w:p>
    <w:p w14:paraId="3CF5152C" w14:textId="77777777" w:rsidR="00BA2B1A" w:rsidRDefault="00BA2B1A"/>
    <w:p w14:paraId="213A1A78" w14:textId="77777777" w:rsidR="00F45074" w:rsidRDefault="00F45074" w:rsidP="00F45074">
      <w:pPr>
        <w:pStyle w:val="ListParagraph"/>
        <w:ind w:left="1440"/>
      </w:pPr>
    </w:p>
    <w:p w14:paraId="4D162D22" w14:textId="77777777" w:rsidR="00131109" w:rsidRDefault="00131109" w:rsidP="00131109">
      <w:pPr>
        <w:pStyle w:val="Heading1"/>
        <w:numPr>
          <w:ilvl w:val="0"/>
          <w:numId w:val="9"/>
        </w:numPr>
      </w:pPr>
      <w:bookmarkStart w:id="14" w:name="_Toc460404181"/>
      <w:r>
        <w:lastRenderedPageBreak/>
        <w:t>DEPLOYING</w:t>
      </w:r>
      <w:bookmarkEnd w:id="14"/>
    </w:p>
    <w:p w14:paraId="66CE4C63" w14:textId="77777777" w:rsidR="005F15AA" w:rsidRDefault="005F15AA" w:rsidP="005F15AA"/>
    <w:p w14:paraId="13556668" w14:textId="5C04D6F0" w:rsidR="005F15AA" w:rsidRPr="005F15AA" w:rsidRDefault="00F371AE" w:rsidP="005F15AA">
      <w:pPr>
        <w:pStyle w:val="Heading3"/>
      </w:pPr>
      <w:bookmarkStart w:id="15" w:name="_Toc460404182"/>
      <w:r>
        <w:t xml:space="preserve">Deploying the </w:t>
      </w:r>
      <w:r w:rsidR="005F15AA">
        <w:t>Database</w:t>
      </w:r>
      <w:bookmarkEnd w:id="15"/>
    </w:p>
    <w:p w14:paraId="4E466199" w14:textId="77777777" w:rsidR="009E6865" w:rsidRDefault="009E6865" w:rsidP="006E47F0"/>
    <w:p w14:paraId="7D1AFECC" w14:textId="77777777" w:rsidR="00A8632D" w:rsidRDefault="0060421A" w:rsidP="00392F44">
      <w:pPr>
        <w:jc w:val="both"/>
      </w:pPr>
      <w:r>
        <w:t>Uploading the records to the online ClearDB was difficult in that both the import functionality on MySQL Workbench AND the MySQL Dump facility</w:t>
      </w:r>
      <w:r w:rsidR="00A8632D">
        <w:t xml:space="preserve"> gave me upload error messages</w:t>
      </w:r>
      <w:r w:rsidR="005F15AA">
        <w:t xml:space="preserve">. </w:t>
      </w:r>
      <w:r w:rsidR="009E6865">
        <w:t>The two method</w:t>
      </w:r>
      <w:r w:rsidR="00A8632D">
        <w:t>s I</w:t>
      </w:r>
      <w:r w:rsidR="009E6865">
        <w:t xml:space="preserve"> tried were:</w:t>
      </w:r>
    </w:p>
    <w:tbl>
      <w:tblPr>
        <w:tblStyle w:val="TableGrid"/>
        <w:tblW w:w="0" w:type="auto"/>
        <w:tblInd w:w="108" w:type="dxa"/>
        <w:tblBorders>
          <w:top w:val="single" w:sz="18" w:space="0" w:color="76D8E8" w:themeColor="background2" w:themeShade="BF"/>
          <w:left w:val="single" w:sz="18" w:space="0" w:color="76D8E8" w:themeColor="background2" w:themeShade="BF"/>
          <w:bottom w:val="single" w:sz="18" w:space="0" w:color="76D8E8" w:themeColor="background2" w:themeShade="BF"/>
          <w:right w:val="single" w:sz="18" w:space="0" w:color="76D8E8" w:themeColor="background2" w:themeShade="BF"/>
          <w:insideH w:val="single" w:sz="18" w:space="0" w:color="76D8E8" w:themeColor="background2" w:themeShade="BF"/>
          <w:insideV w:val="single" w:sz="18" w:space="0" w:color="76D8E8" w:themeColor="background2" w:themeShade="BF"/>
        </w:tblBorders>
        <w:tblCellMar>
          <w:top w:w="113" w:type="dxa"/>
          <w:bottom w:w="113" w:type="dxa"/>
        </w:tblCellMar>
        <w:tblLook w:val="04A0" w:firstRow="1" w:lastRow="0" w:firstColumn="1" w:lastColumn="0" w:noHBand="0" w:noVBand="1"/>
      </w:tblPr>
      <w:tblGrid>
        <w:gridCol w:w="3402"/>
        <w:gridCol w:w="6237"/>
      </w:tblGrid>
      <w:tr w:rsidR="00A8632D" w14:paraId="20D41260" w14:textId="77777777" w:rsidTr="00A8632D">
        <w:tc>
          <w:tcPr>
            <w:tcW w:w="3402" w:type="dxa"/>
          </w:tcPr>
          <w:p w14:paraId="0FADDE9C" w14:textId="77777777" w:rsidR="00A8632D" w:rsidRPr="00A8632D" w:rsidRDefault="00A8632D" w:rsidP="006E47F0">
            <w:pPr>
              <w:rPr>
                <w:b/>
                <w:sz w:val="24"/>
              </w:rPr>
            </w:pPr>
            <w:r w:rsidRPr="00A8632D">
              <w:rPr>
                <w:b/>
                <w:sz w:val="24"/>
              </w:rPr>
              <w:t>Upload Method</w:t>
            </w:r>
          </w:p>
        </w:tc>
        <w:tc>
          <w:tcPr>
            <w:tcW w:w="6237" w:type="dxa"/>
          </w:tcPr>
          <w:p w14:paraId="1C41BBF3" w14:textId="77777777" w:rsidR="00A8632D" w:rsidRPr="00A8632D" w:rsidRDefault="00A8632D" w:rsidP="00A8632D">
            <w:pPr>
              <w:rPr>
                <w:b/>
                <w:sz w:val="24"/>
              </w:rPr>
            </w:pPr>
            <w:r w:rsidRPr="00A8632D">
              <w:rPr>
                <w:b/>
                <w:sz w:val="24"/>
              </w:rPr>
              <w:t>Issue</w:t>
            </w:r>
          </w:p>
        </w:tc>
      </w:tr>
      <w:tr w:rsidR="00A8632D" w14:paraId="40538EF1" w14:textId="77777777" w:rsidTr="00A8632D">
        <w:tc>
          <w:tcPr>
            <w:tcW w:w="3402" w:type="dxa"/>
          </w:tcPr>
          <w:p w14:paraId="02D1B017" w14:textId="77777777" w:rsidR="00A8632D" w:rsidRPr="00A8632D" w:rsidRDefault="00A8632D" w:rsidP="00A8632D">
            <w:r w:rsidRPr="00A8632D">
              <w:t>The Table Data Import Wizard</w:t>
            </w:r>
          </w:p>
        </w:tc>
        <w:tc>
          <w:tcPr>
            <w:tcW w:w="6237" w:type="dxa"/>
          </w:tcPr>
          <w:p w14:paraId="415D1335" w14:textId="77777777" w:rsidR="00A8632D" w:rsidRDefault="00A8632D" w:rsidP="00A8632D">
            <w:r>
              <w:t xml:space="preserve">This kept timing out only allowing only a few hundred records per upload. </w:t>
            </w:r>
          </w:p>
          <w:p w14:paraId="2AB6C295" w14:textId="77777777" w:rsidR="00A8632D" w:rsidRDefault="00A8632D" w:rsidP="00A8632D"/>
        </w:tc>
      </w:tr>
      <w:tr w:rsidR="00A8632D" w14:paraId="36E09FB9" w14:textId="77777777" w:rsidTr="00A8632D">
        <w:tc>
          <w:tcPr>
            <w:tcW w:w="3402" w:type="dxa"/>
          </w:tcPr>
          <w:p w14:paraId="609F91F5" w14:textId="77777777" w:rsidR="00A8632D" w:rsidRPr="00A8632D" w:rsidRDefault="00A8632D" w:rsidP="00A8632D">
            <w:r w:rsidRPr="00A8632D">
              <w:t>The SQL Dump facility</w:t>
            </w:r>
          </w:p>
        </w:tc>
        <w:tc>
          <w:tcPr>
            <w:tcW w:w="6237" w:type="dxa"/>
          </w:tcPr>
          <w:p w14:paraId="64AF5F1C" w14:textId="77777777" w:rsidR="00A8632D" w:rsidRDefault="00A8632D" w:rsidP="00A8632D">
            <w:r>
              <w:t>This did not allow me to upload because of a “SELECT command denied to user…” error.</w:t>
            </w:r>
          </w:p>
        </w:tc>
      </w:tr>
    </w:tbl>
    <w:p w14:paraId="625C3AEC" w14:textId="77777777" w:rsidR="005F15AA" w:rsidRDefault="005F15AA" w:rsidP="006E47F0"/>
    <w:p w14:paraId="074D4ADA" w14:textId="77777777" w:rsidR="009E6865" w:rsidRDefault="009E6865" w:rsidP="00392F44">
      <w:pPr>
        <w:jc w:val="both"/>
      </w:pPr>
      <w:r>
        <w:t>I</w:t>
      </w:r>
      <w:r w:rsidR="00A8632D">
        <w:t>n the end I decided I</w:t>
      </w:r>
      <w:r>
        <w:t xml:space="preserve"> had no choice but to use the Table Data Import Wizard and to </w:t>
      </w:r>
      <w:r w:rsidR="00A8632D">
        <w:t xml:space="preserve">avoid </w:t>
      </w:r>
      <w:r>
        <w:t>the timeout errors</w:t>
      </w:r>
      <w:r w:rsidR="00A8632D">
        <w:t xml:space="preserve">, to </w:t>
      </w:r>
      <w:r>
        <w:t xml:space="preserve">split the large csv file into many smaller files. Even at that, some of the files still gave timeout upload errors and because of this, I </w:t>
      </w:r>
      <w:r w:rsidR="00A8632D">
        <w:t>had to first upload</w:t>
      </w:r>
      <w:r>
        <w:t xml:space="preserve"> each file </w:t>
      </w:r>
      <w:r w:rsidR="00A8632D">
        <w:t>in</w:t>
      </w:r>
      <w:r>
        <w:t>to a temporary table,</w:t>
      </w:r>
      <w:r w:rsidR="00A8632D">
        <w:t xml:space="preserve"> so that I kept </w:t>
      </w:r>
      <w:r>
        <w:t xml:space="preserve">the main table </w:t>
      </w:r>
      <w:r w:rsidR="00A8632D">
        <w:t>‘</w:t>
      </w:r>
      <w:r>
        <w:t>clean</w:t>
      </w:r>
      <w:r w:rsidR="00A8632D">
        <w:t>’ and only imported into the main table a</w:t>
      </w:r>
      <w:r w:rsidR="00F371AE">
        <w:t xml:space="preserve">fter each </w:t>
      </w:r>
      <w:r w:rsidRPr="00A8632D">
        <w:rPr>
          <w:i/>
        </w:rPr>
        <w:t>successful</w:t>
      </w:r>
      <w:r>
        <w:t xml:space="preserve"> </w:t>
      </w:r>
      <w:r w:rsidR="00F371AE">
        <w:t xml:space="preserve">temporary table </w:t>
      </w:r>
      <w:r>
        <w:t>upload</w:t>
      </w:r>
      <w:r w:rsidR="00A8632D">
        <w:t>.</w:t>
      </w:r>
      <w:r>
        <w:t xml:space="preserve"> I ran an INSERT query to copy the records </w:t>
      </w:r>
      <w:r w:rsidR="00F371AE">
        <w:t>from</w:t>
      </w:r>
      <w:r>
        <w:t xml:space="preserve"> the temporary table into the main table</w:t>
      </w:r>
      <w:r w:rsidR="00A8632D">
        <w:t xml:space="preserve"> each time</w:t>
      </w:r>
      <w:r w:rsidR="00F371AE">
        <w:t xml:space="preserve">, ensuring to run record count queries </w:t>
      </w:r>
      <w:r w:rsidR="00A8632D">
        <w:t xml:space="preserve">to check that the expected </w:t>
      </w:r>
      <w:r w:rsidR="008228D0">
        <w:t xml:space="preserve">number of records </w:t>
      </w:r>
      <w:r w:rsidR="00A8632D">
        <w:t>uploaded and again to check that the main table had the expected number of records</w:t>
      </w:r>
      <w:r>
        <w:t xml:space="preserve"> </w:t>
      </w:r>
      <w:r w:rsidR="00A8632D">
        <w:t xml:space="preserve">after each INSERT query. </w:t>
      </w:r>
      <w:r w:rsidR="00F371AE">
        <w:t>Before each upload</w:t>
      </w:r>
      <w:r>
        <w:t xml:space="preserve">, I </w:t>
      </w:r>
      <w:r w:rsidR="00F371AE">
        <w:t>delete</w:t>
      </w:r>
      <w:r w:rsidR="00A8632D">
        <w:t>d</w:t>
      </w:r>
      <w:r>
        <w:t xml:space="preserve"> the temporary table and </w:t>
      </w:r>
      <w:r w:rsidR="00F371AE">
        <w:t>recreated it</w:t>
      </w:r>
      <w:r>
        <w:t xml:space="preserve"> again</w:t>
      </w:r>
      <w:r w:rsidR="00A8632D">
        <w:t xml:space="preserve"> with the query for the next</w:t>
      </w:r>
      <w:r>
        <w:t xml:space="preserve"> upload file. It took over two hou</w:t>
      </w:r>
      <w:r w:rsidR="00F371AE">
        <w:t>rs to import all 16,000 records in this way.</w:t>
      </w:r>
    </w:p>
    <w:p w14:paraId="3B3D3BE0" w14:textId="77777777" w:rsidR="0060421A" w:rsidRDefault="0060421A" w:rsidP="00392F44">
      <w:pPr>
        <w:jc w:val="both"/>
      </w:pPr>
      <w:r>
        <w:t xml:space="preserve">Even though I had finally successfully uploaded all records, I </w:t>
      </w:r>
      <w:r w:rsidR="008228D0">
        <w:t xml:space="preserve">still needed to know </w:t>
      </w:r>
      <w:r w:rsidR="005F15AA">
        <w:t xml:space="preserve">why it wasn’t possible to </w:t>
      </w:r>
      <w:r>
        <w:t>upload a large number of records</w:t>
      </w:r>
      <w:r w:rsidR="005F15AA">
        <w:t xml:space="preserve"> in bulk</w:t>
      </w:r>
      <w:r>
        <w:t xml:space="preserve">. After searching in many online forums to find out </w:t>
      </w:r>
      <w:r w:rsidR="005F15AA">
        <w:t>if others had the same issue</w:t>
      </w:r>
      <w:r>
        <w:t>, I finally raised a support ticket on ClearDB explaining the upload problems I was having. To my relief</w:t>
      </w:r>
      <w:r w:rsidR="008228D0">
        <w:t>,</w:t>
      </w:r>
      <w:r>
        <w:t xml:space="preserve"> I received </w:t>
      </w:r>
      <w:r w:rsidR="00226922">
        <w:t xml:space="preserve">a reply from ClearDB telling me that the version of MySQL Workbench </w:t>
      </w:r>
      <w:r w:rsidR="005F15AA">
        <w:t>(v6.3.6) I was using had a bug that caused this issue. I was advised to download a newer version or a version prior to 6.3.4.</w:t>
      </w:r>
    </w:p>
    <w:p w14:paraId="372EE06F" w14:textId="77777777" w:rsidR="00F371AE" w:rsidRDefault="00F371AE" w:rsidP="006E47F0"/>
    <w:p w14:paraId="1C64D6EC" w14:textId="77777777" w:rsidR="00F371AE" w:rsidRDefault="00F371AE" w:rsidP="006E47F0"/>
    <w:p w14:paraId="6395D1FB" w14:textId="77777777" w:rsidR="002A6140" w:rsidRDefault="002A6140">
      <w:pPr>
        <w:rPr>
          <w:rFonts w:asciiTheme="majorHAnsi" w:hAnsiTheme="majorHAnsi"/>
          <w:i/>
          <w:color w:val="21B2C9" w:themeColor="background2" w:themeShade="80"/>
          <w:spacing w:val="5"/>
          <w:sz w:val="24"/>
          <w:szCs w:val="24"/>
        </w:rPr>
      </w:pPr>
      <w:r>
        <w:br w:type="page"/>
      </w:r>
    </w:p>
    <w:p w14:paraId="05A57782" w14:textId="2B47B110" w:rsidR="005F15AA" w:rsidRDefault="00F371AE" w:rsidP="005F15AA">
      <w:pPr>
        <w:pStyle w:val="Heading3"/>
      </w:pPr>
      <w:bookmarkStart w:id="16" w:name="_Toc460404183"/>
      <w:r>
        <w:lastRenderedPageBreak/>
        <w:t xml:space="preserve">Deploying the </w:t>
      </w:r>
      <w:r w:rsidR="005F15AA">
        <w:t>Code</w:t>
      </w:r>
      <w:bookmarkEnd w:id="16"/>
    </w:p>
    <w:p w14:paraId="37E66A3A" w14:textId="77777777" w:rsidR="007A6F50" w:rsidRPr="007A6F50" w:rsidRDefault="007A6F50" w:rsidP="007A6F50"/>
    <w:p w14:paraId="1D860F29" w14:textId="77777777" w:rsidR="007A6F50" w:rsidRDefault="007A6F50" w:rsidP="007A6F50">
      <w:pPr>
        <w:jc w:val="both"/>
      </w:pPr>
      <w:r>
        <w:rPr>
          <w:noProof/>
          <w:lang w:val="en-IE" w:eastAsia="en-IE"/>
        </w:rPr>
        <w:drawing>
          <wp:anchor distT="0" distB="0" distL="114300" distR="114300" simplePos="0" relativeHeight="251682304" behindDoc="1" locked="0" layoutInCell="1" allowOverlap="1" wp14:anchorId="28C03450" wp14:editId="70A3B042">
            <wp:simplePos x="0" y="0"/>
            <wp:positionH relativeFrom="column">
              <wp:posOffset>62230</wp:posOffset>
            </wp:positionH>
            <wp:positionV relativeFrom="paragraph">
              <wp:posOffset>829310</wp:posOffset>
            </wp:positionV>
            <wp:extent cx="5095875" cy="1952625"/>
            <wp:effectExtent l="171450" t="171450" r="390525" b="371475"/>
            <wp:wrapTopAndBottom/>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095875" cy="1952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The code deployment was unfortunately another headache! I created an Heroku app called ‘workload-data’ which unfortunately never opened successfully in the browser. I kept getting an ‘Application Error’   screen:</w:t>
      </w:r>
    </w:p>
    <w:p w14:paraId="3B005470" w14:textId="77777777" w:rsidR="007A6F50" w:rsidRDefault="00E140AF" w:rsidP="007A6F50">
      <w:pPr>
        <w:jc w:val="both"/>
      </w:pPr>
      <w:r>
        <w:rPr>
          <w:noProof/>
          <w:lang w:val="en-IE" w:eastAsia="en-IE"/>
        </w:rPr>
        <mc:AlternateContent>
          <mc:Choice Requires="wpg">
            <w:drawing>
              <wp:anchor distT="0" distB="0" distL="114300" distR="114300" simplePos="0" relativeHeight="251685376" behindDoc="0" locked="0" layoutInCell="1" allowOverlap="1" wp14:anchorId="52ADD3F4" wp14:editId="71A91AC5">
                <wp:simplePos x="0" y="0"/>
                <wp:positionH relativeFrom="column">
                  <wp:posOffset>50470</wp:posOffset>
                </wp:positionH>
                <wp:positionV relativeFrom="paragraph">
                  <wp:posOffset>3333618</wp:posOffset>
                </wp:positionV>
                <wp:extent cx="6305583" cy="2968831"/>
                <wp:effectExtent l="171450" t="171450" r="400050" b="365125"/>
                <wp:wrapTopAndBottom/>
                <wp:docPr id="339" name="Group 339"/>
                <wp:cNvGraphicFramePr/>
                <a:graphic xmlns:a="http://schemas.openxmlformats.org/drawingml/2006/main">
                  <a:graphicData uri="http://schemas.microsoft.com/office/word/2010/wordprocessingGroup">
                    <wpg:wgp>
                      <wpg:cNvGrpSpPr/>
                      <wpg:grpSpPr>
                        <a:xfrm>
                          <a:off x="0" y="0"/>
                          <a:ext cx="6305583" cy="2968831"/>
                          <a:chOff x="0" y="0"/>
                          <a:chExt cx="6305583" cy="2968831"/>
                        </a:xfrm>
                      </wpg:grpSpPr>
                      <pic:pic xmlns:pic="http://schemas.openxmlformats.org/drawingml/2006/picture">
                        <pic:nvPicPr>
                          <pic:cNvPr id="341" name="Picture 34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716977" cy="2968831"/>
                          </a:xfrm>
                          <a:prstGeom prst="rect">
                            <a:avLst/>
                          </a:prstGeom>
                          <a:ln>
                            <a:noFill/>
                          </a:ln>
                          <a:effectLst>
                            <a:outerShdw blurRad="292100" dist="139700" dir="2700000" algn="tl" rotWithShape="0">
                              <a:srgbClr val="333333">
                                <a:alpha val="65000"/>
                              </a:srgbClr>
                            </a:outerShdw>
                          </a:effectLst>
                        </pic:spPr>
                      </pic:pic>
                      <wpg:grpSp>
                        <wpg:cNvPr id="337" name="Group 337"/>
                        <wpg:cNvGrpSpPr/>
                        <wpg:grpSpPr>
                          <a:xfrm>
                            <a:off x="3574473" y="1567543"/>
                            <a:ext cx="2731110" cy="1200702"/>
                            <a:chOff x="0" y="0"/>
                            <a:chExt cx="2731325" cy="1200888"/>
                          </a:xfrm>
                        </wpg:grpSpPr>
                        <pic:pic xmlns:pic="http://schemas.openxmlformats.org/drawingml/2006/picture">
                          <pic:nvPicPr>
                            <pic:cNvPr id="371" name="Picture 37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617517" y="0"/>
                              <a:ext cx="2113808" cy="902524"/>
                            </a:xfrm>
                            <a:prstGeom prst="rect">
                              <a:avLst/>
                            </a:prstGeom>
                            <a:ln w="19050">
                              <a:solidFill>
                                <a:schemeClr val="accent1"/>
                              </a:solidFill>
                            </a:ln>
                            <a:effectLst>
                              <a:outerShdw blurRad="292100" dist="139700" dir="2700000" algn="tl" rotWithShape="0">
                                <a:srgbClr val="333333">
                                  <a:alpha val="65000"/>
                                </a:srgbClr>
                              </a:outerShdw>
                            </a:effectLst>
                          </pic:spPr>
                        </pic:pic>
                        <wps:wsp>
                          <wps:cNvPr id="378" name="Straight Connector 378"/>
                          <wps:cNvCnPr/>
                          <wps:spPr>
                            <a:xfrm flipV="1">
                              <a:off x="0" y="0"/>
                              <a:ext cx="616688" cy="1190847"/>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79" name="Straight Connector 379"/>
                          <wps:cNvCnPr/>
                          <wps:spPr>
                            <a:xfrm flipV="1">
                              <a:off x="0" y="914400"/>
                              <a:ext cx="616688" cy="286488"/>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B1E5CF4" id="Group 339" o:spid="_x0000_s1026" style="position:absolute;margin-left:3.95pt;margin-top:262.5pt;width:496.5pt;height:233.75pt;z-index:251685376" coordsize="63055,29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">
                <v:shape id="Picture 341" o:spid="_x0000_s1027" type="#_x0000_t75" style="position:absolute;width:37169;height:29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">
                  <v:imagedata r:id="rId58" o:title=""/>
                  <v:shadow on="t" color="#333" opacity="42598f" origin="-.5,-.5" offset="2.74397mm,2.74397mm"/>
                  <v:path arrowok="t"/>
                </v:shape>
                <v:group id="Group 337" o:spid="_x0000_s1028" style="position:absolute;left:35744;top:15675;width:27311;height:12007" coordsize="27313,12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Picture 371" o:spid="_x0000_s1029" type="#_x0000_t75" style="position:absolute;left:6175;width:21138;height:9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" stroked="t" strokecolor="#0f6fc6 [3204]" strokeweight="1.5pt">
                    <v:imagedata r:id="rId59" o:title=""/>
                    <v:shadow on="t" color="#333" opacity="42598f" origin="-.5,-.5" offset="2.74397mm,2.74397mm"/>
                    <v:path arrowok="t"/>
                  </v:shape>
                  <v:line id="Straight Connector 378" o:spid="_x0000_s1030" style="position:absolute;flip:y;visibility:visible;mso-wrap-style:square" from="0,0" to="6166,11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" strokecolor="#0a4d8a [2244]" strokeweight="2.25pt"/>
                  <v:line id="Straight Connector 379" o:spid="_x0000_s1031" style="position:absolute;flip:y;visibility:visible;mso-wrap-style:square" from="0,9144" to="6166,12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" strokecolor="#0a4d8a [2244]" strokeweight="2.25pt"/>
                </v:group>
                <w10:wrap type="topAndBottom"/>
              </v:group>
            </w:pict>
          </mc:Fallback>
        </mc:AlternateContent>
      </w:r>
      <w:r w:rsidR="007A6F50">
        <w:t>The reason for this error was difficult to ascertain because the code and the database ran perfectly when on my local machine</w:t>
      </w:r>
      <w:r>
        <w:t xml:space="preserve"> and</w:t>
      </w:r>
      <w:r w:rsidR="007A6F50">
        <w:t xml:space="preserve"> </w:t>
      </w:r>
      <w:r>
        <w:t xml:space="preserve">it even ran perfectly </w:t>
      </w:r>
      <w:r w:rsidR="007A6F50">
        <w:t xml:space="preserve">even when connecting to the ClearDB and running locally, but </w:t>
      </w:r>
      <w:r w:rsidR="00C25371">
        <w:t>always gave an</w:t>
      </w:r>
      <w:r w:rsidR="007A6F50">
        <w:t xml:space="preserve"> error when I tried to run it online from Heroku. </w:t>
      </w:r>
    </w:p>
    <w:p w14:paraId="16B41D8A" w14:textId="77777777" w:rsidR="009E6865" w:rsidRDefault="00F371AE" w:rsidP="00E140AF">
      <w:pPr>
        <w:jc w:val="both"/>
      </w:pPr>
      <w:r>
        <w:t>53 separate deploys later,</w:t>
      </w:r>
      <w:r w:rsidR="00E140AF">
        <w:t xml:space="preserve"> after trying many suggestions I found on online forums,</w:t>
      </w:r>
      <w:r>
        <w:t xml:space="preserve"> </w:t>
      </w:r>
      <w:r w:rsidR="009E6865">
        <w:t xml:space="preserve">I </w:t>
      </w:r>
      <w:r>
        <w:t xml:space="preserve">was advised (by another Code Institute Student – </w:t>
      </w:r>
      <w:r w:rsidR="00C25371">
        <w:t xml:space="preserve">thank you </w:t>
      </w:r>
      <w:r>
        <w:t xml:space="preserve">Alun Price!) to try creating </w:t>
      </w:r>
      <w:r w:rsidR="009E6865">
        <w:t>a</w:t>
      </w:r>
      <w:r w:rsidR="00E140AF">
        <w:t xml:space="preserve"> brand</w:t>
      </w:r>
      <w:r w:rsidR="009E6865">
        <w:t xml:space="preserve"> new app</w:t>
      </w:r>
      <w:r>
        <w:t xml:space="preserve"> on Heroku</w:t>
      </w:r>
      <w:r w:rsidR="009E6865">
        <w:t xml:space="preserve"> </w:t>
      </w:r>
      <w:r>
        <w:t xml:space="preserve">and </w:t>
      </w:r>
      <w:r w:rsidR="00E140AF">
        <w:t>following the deployment steps again</w:t>
      </w:r>
      <w:r>
        <w:t xml:space="preserve">. On this advice, I created the </w:t>
      </w:r>
      <w:r w:rsidR="009E6865">
        <w:t>‘Workload-MIS’</w:t>
      </w:r>
      <w:r w:rsidR="00403E2D">
        <w:t xml:space="preserve"> app </w:t>
      </w:r>
      <w:r w:rsidR="009E6865">
        <w:t>and this deployed correctly the</w:t>
      </w:r>
      <w:r>
        <w:t xml:space="preserve"> very</w:t>
      </w:r>
      <w:r w:rsidR="009E6865">
        <w:t xml:space="preserve"> first time, following</w:t>
      </w:r>
      <w:r>
        <w:t xml:space="preserve"> all the same deployment instructions as before. I can only guess </w:t>
      </w:r>
      <w:r>
        <w:lastRenderedPageBreak/>
        <w:t xml:space="preserve">that the first app issue was to do with the Dyno </w:t>
      </w:r>
      <w:r w:rsidR="00FF7545">
        <w:t>Workers on</w:t>
      </w:r>
      <w:r>
        <w:t xml:space="preserve"> Heroku. But I wi</w:t>
      </w:r>
      <w:r w:rsidR="00E140AF">
        <w:t>ll probably never know for sure.</w:t>
      </w:r>
    </w:p>
    <w:p w14:paraId="16DDEA3D" w14:textId="77777777" w:rsidR="002A6140" w:rsidRDefault="000F4C66" w:rsidP="00E140AF">
      <w:pPr>
        <w:jc w:val="both"/>
      </w:pPr>
      <w:r>
        <w:rPr>
          <w:noProof/>
          <w:lang w:val="en-IE" w:eastAsia="en-IE"/>
        </w:rPr>
        <mc:AlternateContent>
          <mc:Choice Requires="wpg">
            <w:drawing>
              <wp:anchor distT="0" distB="0" distL="114300" distR="114300" simplePos="0" relativeHeight="251688448" behindDoc="0" locked="0" layoutInCell="1" allowOverlap="1" wp14:anchorId="7F74DD51" wp14:editId="415B600A">
                <wp:simplePos x="0" y="0"/>
                <wp:positionH relativeFrom="column">
                  <wp:posOffset>154940</wp:posOffset>
                </wp:positionH>
                <wp:positionV relativeFrom="paragraph">
                  <wp:posOffset>152400</wp:posOffset>
                </wp:positionV>
                <wp:extent cx="4108862" cy="3087584"/>
                <wp:effectExtent l="0" t="0" r="6350" b="0"/>
                <wp:wrapNone/>
                <wp:docPr id="349" name="Group 349"/>
                <wp:cNvGraphicFramePr/>
                <a:graphic xmlns:a="http://schemas.openxmlformats.org/drawingml/2006/main">
                  <a:graphicData uri="http://schemas.microsoft.com/office/word/2010/wordprocessingGroup">
                    <wpg:wgp>
                      <wpg:cNvGrpSpPr/>
                      <wpg:grpSpPr>
                        <a:xfrm>
                          <a:off x="0" y="0"/>
                          <a:ext cx="4108862" cy="3087584"/>
                          <a:chOff x="0" y="0"/>
                          <a:chExt cx="4108862" cy="3087584"/>
                        </a:xfrm>
                      </wpg:grpSpPr>
                      <pic:pic xmlns:pic="http://schemas.openxmlformats.org/drawingml/2006/picture">
                        <pic:nvPicPr>
                          <pic:cNvPr id="340" name="Picture 34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108862" cy="3087584"/>
                          </a:xfrm>
                          <a:prstGeom prst="rect">
                            <a:avLst/>
                          </a:prstGeom>
                        </pic:spPr>
                      </pic:pic>
                      <pic:pic xmlns:pic="http://schemas.openxmlformats.org/drawingml/2006/picture">
                        <pic:nvPicPr>
                          <pic:cNvPr id="347" name="Picture 34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1971304" y="2481943"/>
                            <a:ext cx="368135" cy="403761"/>
                          </a:xfrm>
                          <a:prstGeom prst="rect">
                            <a:avLst/>
                          </a:prstGeom>
                        </pic:spPr>
                      </pic:pic>
                      <pic:pic xmlns:pic="http://schemas.openxmlformats.org/drawingml/2006/picture">
                        <pic:nvPicPr>
                          <pic:cNvPr id="345" name="Picture 345"/>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1959428" y="2006930"/>
                            <a:ext cx="380011" cy="380010"/>
                          </a:xfrm>
                          <a:prstGeom prst="rect">
                            <a:avLst/>
                          </a:prstGeom>
                        </pic:spPr>
                      </pic:pic>
                    </wpg:wgp>
                  </a:graphicData>
                </a:graphic>
              </wp:anchor>
            </w:drawing>
          </mc:Choice>
          <mc:Fallback>
            <w:pict>
              <v:group w14:anchorId="48CEF939" id="Group 349" o:spid="_x0000_s1026" style="position:absolute;margin-left:12.2pt;margin-top:12pt;width:323.55pt;height:243.1pt;z-index:251688448" coordsize="41088,30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">
                <v:shape id="Picture 340" o:spid="_x0000_s1027" type="#_x0000_t75" style="position:absolute;width:41088;height:30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">
                  <v:imagedata r:id="rId63" o:title=""/>
                  <v:path arrowok="t"/>
                </v:shape>
                <v:shape id="Picture 347" o:spid="_x0000_s1028" type="#_x0000_t75" style="position:absolute;left:19713;top:24819;width:3681;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">
                  <v:imagedata r:id="rId64" o:title=""/>
                  <v:path arrowok="t"/>
                </v:shape>
                <v:shape id="Picture 345" o:spid="_x0000_s1029" type="#_x0000_t75" style="position:absolute;left:19594;top:20069;width:3800;height:3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">
                  <v:imagedata r:id="rId65" o:title=""/>
                  <v:path arrowok="t"/>
                </v:shape>
              </v:group>
            </w:pict>
          </mc:Fallback>
        </mc:AlternateContent>
      </w:r>
    </w:p>
    <w:p w14:paraId="5A6FD4FD" w14:textId="77777777" w:rsidR="002A6140" w:rsidRDefault="002A6140" w:rsidP="00E140AF">
      <w:pPr>
        <w:jc w:val="both"/>
      </w:pPr>
    </w:p>
    <w:p w14:paraId="0F4ADBE8" w14:textId="77777777" w:rsidR="009E6865" w:rsidRDefault="009E6865" w:rsidP="006E47F0"/>
    <w:p w14:paraId="45E31FA2" w14:textId="77777777" w:rsidR="009E6865" w:rsidRDefault="009E6865" w:rsidP="006E47F0"/>
    <w:p w14:paraId="35416737" w14:textId="77777777" w:rsidR="000F4C66" w:rsidRDefault="000F4C66">
      <w:r>
        <w:br w:type="page"/>
      </w:r>
    </w:p>
    <w:p w14:paraId="1414BDE7" w14:textId="2E0D0AF3" w:rsidR="00FE3679" w:rsidRDefault="00EF6FA7" w:rsidP="00FE3679">
      <w:pPr>
        <w:pStyle w:val="Heading1"/>
        <w:numPr>
          <w:ilvl w:val="0"/>
          <w:numId w:val="9"/>
        </w:numPr>
      </w:pPr>
      <w:bookmarkStart w:id="17" w:name="_Toc460404184"/>
      <w:r>
        <w:lastRenderedPageBreak/>
        <w:t>FILE STRUCTURE</w:t>
      </w:r>
      <w:bookmarkEnd w:id="17"/>
    </w:p>
    <w:p w14:paraId="2DEE4F17" w14:textId="52EE51C6" w:rsidR="00B33BAE" w:rsidRDefault="00B33BAE">
      <w:pPr>
        <w:rPr>
          <w:rFonts w:asciiTheme="majorHAnsi" w:hAnsiTheme="majorHAnsi"/>
          <w:smallCaps/>
          <w:spacing w:val="5"/>
          <w:sz w:val="32"/>
          <w:szCs w:val="32"/>
        </w:rPr>
      </w:pPr>
      <w:r>
        <w:rPr>
          <w:noProof/>
          <w:lang w:val="en-IE" w:eastAsia="en-IE"/>
        </w:rPr>
        <w:drawing>
          <wp:inline distT="0" distB="0" distL="0" distR="0" wp14:anchorId="1BC3FA7D" wp14:editId="486D53EB">
            <wp:extent cx="3762375" cy="7467600"/>
            <wp:effectExtent l="171450" t="171450" r="390525" b="36195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62375" cy="7467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BE2656" w14:textId="77777777" w:rsidR="00B33BAE" w:rsidRDefault="00B33BAE">
      <w:pPr>
        <w:rPr>
          <w:rFonts w:asciiTheme="majorHAnsi" w:hAnsiTheme="majorHAnsi"/>
          <w:smallCaps/>
          <w:spacing w:val="5"/>
          <w:sz w:val="32"/>
          <w:szCs w:val="32"/>
        </w:rPr>
      </w:pPr>
      <w:r>
        <w:br w:type="page"/>
      </w:r>
    </w:p>
    <w:p w14:paraId="292168E5" w14:textId="2539354A" w:rsidR="00300E1A" w:rsidRDefault="00B9219F" w:rsidP="00B33BAE">
      <w:pPr>
        <w:pStyle w:val="Heading1"/>
        <w:numPr>
          <w:ilvl w:val="0"/>
          <w:numId w:val="17"/>
        </w:numPr>
      </w:pPr>
      <w:bookmarkStart w:id="18" w:name="_Toc460404185"/>
      <w:r>
        <w:lastRenderedPageBreak/>
        <w:t>CODE</w:t>
      </w:r>
      <w:r w:rsidR="00060E15">
        <w:t xml:space="preserve"> </w:t>
      </w:r>
      <w:r>
        <w:t>REFERENCES</w:t>
      </w:r>
      <w:bookmarkEnd w:id="18"/>
    </w:p>
    <w:p w14:paraId="01C1F0B6" w14:textId="77777777" w:rsidR="009E6865" w:rsidRPr="0060421A" w:rsidRDefault="009E6865" w:rsidP="006E47F0"/>
    <w:sectPr w:rsidR="009E6865" w:rsidRPr="0060421A" w:rsidSect="00DD0973">
      <w:headerReference w:type="default" r:id="rId67"/>
      <w:footerReference w:type="default" r:id="rId68"/>
      <w:pgSz w:w="11907" w:h="16839" w:code="9"/>
      <w:pgMar w:top="1440" w:right="1080" w:bottom="1440" w:left="1080"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DEC0E7" w14:textId="77777777" w:rsidR="00FE7542" w:rsidRDefault="00FE7542">
      <w:pPr>
        <w:spacing w:after="0" w:line="240" w:lineRule="auto"/>
      </w:pPr>
      <w:r>
        <w:separator/>
      </w:r>
    </w:p>
  </w:endnote>
  <w:endnote w:type="continuationSeparator" w:id="0">
    <w:p w14:paraId="2F107DAC" w14:textId="77777777" w:rsidR="00FE7542" w:rsidRDefault="00FE7542">
      <w:pPr>
        <w:spacing w:after="0" w:line="240" w:lineRule="auto"/>
      </w:pPr>
      <w:r>
        <w:continuationSeparator/>
      </w:r>
    </w:p>
  </w:endnote>
  <w:endnote w:id="1">
    <w:p w14:paraId="6562FE97" w14:textId="77777777" w:rsidR="00D024FE" w:rsidRDefault="00D024FE">
      <w:pPr>
        <w:pStyle w:val="EndnoteText"/>
        <w:rPr>
          <w:noProof/>
          <w:lang w:val="en-IE" w:eastAsia="en-IE"/>
        </w:rPr>
      </w:pPr>
      <w:r>
        <w:rPr>
          <w:rStyle w:val="EndnoteReference"/>
        </w:rPr>
        <w:endnoteRef/>
      </w:r>
      <w:r>
        <w:t xml:space="preserve"> Section of c</w:t>
      </w:r>
      <w:r>
        <w:rPr>
          <w:noProof/>
          <w:lang w:val="en-IE" w:eastAsia="en-IE"/>
        </w:rPr>
        <w:t>ode from category.js file:</w:t>
      </w:r>
    </w:p>
    <w:p w14:paraId="015CD63C" w14:textId="77777777" w:rsidR="00B81227" w:rsidRDefault="00B81227">
      <w:pPr>
        <w:pStyle w:val="EndnoteText"/>
        <w:rPr>
          <w:noProof/>
          <w:lang w:val="en-IE" w:eastAsia="en-IE"/>
        </w:rPr>
      </w:pPr>
    </w:p>
    <w:p w14:paraId="21CDD4A1" w14:textId="77777777" w:rsidR="00D024FE" w:rsidRDefault="00D024FE">
      <w:pPr>
        <w:pStyle w:val="EndnoteText"/>
        <w:rPr>
          <w:lang w:val="en-IE"/>
        </w:rPr>
      </w:pPr>
      <w:r>
        <w:rPr>
          <w:noProof/>
          <w:lang w:val="en-IE" w:eastAsia="en-IE"/>
        </w:rPr>
        <w:drawing>
          <wp:inline distT="0" distB="0" distL="0" distR="0" wp14:anchorId="425E228D" wp14:editId="30604CD2">
            <wp:extent cx="4162425" cy="240982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162425" cy="2409825"/>
                    </a:xfrm>
                    <a:prstGeom prst="rect">
                      <a:avLst/>
                    </a:prstGeom>
                    <a:ln>
                      <a:solidFill>
                        <a:srgbClr val="0070C0"/>
                      </a:solidFill>
                      <a:prstDash val="dash"/>
                    </a:ln>
                  </pic:spPr>
                </pic:pic>
              </a:graphicData>
            </a:graphic>
          </wp:inline>
        </w:drawing>
      </w:r>
    </w:p>
    <w:p w14:paraId="7062DBEF" w14:textId="77777777" w:rsidR="0028173E" w:rsidRPr="00D024FE" w:rsidRDefault="0028173E">
      <w:pPr>
        <w:pStyle w:val="EndnoteText"/>
        <w:rPr>
          <w:lang w:val="en-IE"/>
        </w:rPr>
      </w:pPr>
    </w:p>
  </w:endnote>
  <w:endnote w:id="2">
    <w:p w14:paraId="1B9C498D" w14:textId="77777777" w:rsidR="00A231E7" w:rsidRDefault="00A231E7">
      <w:pPr>
        <w:pStyle w:val="EndnoteText"/>
        <w:rPr>
          <w:lang w:val="en-IE"/>
        </w:rPr>
      </w:pPr>
      <w:r>
        <w:rPr>
          <w:rStyle w:val="EndnoteReference"/>
        </w:rPr>
        <w:endnoteRef/>
      </w:r>
      <w:r>
        <w:t xml:space="preserve"> </w:t>
      </w:r>
      <w:r>
        <w:rPr>
          <w:lang w:val="en-IE"/>
        </w:rPr>
        <w:t>Section of code from mis_sql.py:</w:t>
      </w:r>
    </w:p>
    <w:p w14:paraId="619361A2" w14:textId="77777777" w:rsidR="00B81227" w:rsidRDefault="00B81227">
      <w:pPr>
        <w:pStyle w:val="EndnoteText"/>
        <w:rPr>
          <w:lang w:val="en-IE"/>
        </w:rPr>
      </w:pPr>
    </w:p>
    <w:p w14:paraId="55BE6516" w14:textId="77777777" w:rsidR="00A231E7" w:rsidRDefault="00A231E7">
      <w:pPr>
        <w:pStyle w:val="EndnoteText"/>
        <w:rPr>
          <w:lang w:val="en-IE"/>
        </w:rPr>
      </w:pPr>
      <w:r>
        <w:rPr>
          <w:noProof/>
          <w:lang w:val="en-IE" w:eastAsia="en-IE"/>
        </w:rPr>
        <w:drawing>
          <wp:inline distT="0" distB="0" distL="0" distR="0" wp14:anchorId="796FE6B5" wp14:editId="54F2A676">
            <wp:extent cx="6189345" cy="1387475"/>
            <wp:effectExtent l="19050" t="19050" r="20955" b="222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189345" cy="1387475"/>
                    </a:xfrm>
                    <a:prstGeom prst="rect">
                      <a:avLst/>
                    </a:prstGeom>
                    <a:ln>
                      <a:solidFill>
                        <a:schemeClr val="accent1"/>
                      </a:solidFill>
                      <a:prstDash val="dash"/>
                    </a:ln>
                  </pic:spPr>
                </pic:pic>
              </a:graphicData>
            </a:graphic>
          </wp:inline>
        </w:drawing>
      </w:r>
    </w:p>
    <w:p w14:paraId="0438E60C" w14:textId="77777777" w:rsidR="00A231E7" w:rsidRPr="00A231E7" w:rsidRDefault="00A231E7">
      <w:pPr>
        <w:pStyle w:val="EndnoteText"/>
        <w:rPr>
          <w:lang w:val="en-IE"/>
        </w:rPr>
      </w:pPr>
    </w:p>
  </w:endnote>
  <w:endnote w:id="3">
    <w:p w14:paraId="15DE00CD" w14:textId="77777777" w:rsidR="00A231E7" w:rsidRDefault="00A231E7">
      <w:pPr>
        <w:pStyle w:val="EndnoteText"/>
        <w:rPr>
          <w:lang w:val="en-IE"/>
        </w:rPr>
      </w:pPr>
      <w:r>
        <w:rPr>
          <w:rStyle w:val="EndnoteReference"/>
        </w:rPr>
        <w:endnoteRef/>
      </w:r>
      <w:r>
        <w:t xml:space="preserve"> </w:t>
      </w:r>
      <w:r>
        <w:rPr>
          <w:lang w:val="en-IE"/>
        </w:rPr>
        <w:t>Section of code from category.js:</w:t>
      </w:r>
    </w:p>
    <w:p w14:paraId="6E1579A3" w14:textId="77777777" w:rsidR="00B81227" w:rsidRDefault="00B81227">
      <w:pPr>
        <w:pStyle w:val="EndnoteText"/>
        <w:rPr>
          <w:lang w:val="en-IE"/>
        </w:rPr>
      </w:pPr>
    </w:p>
    <w:p w14:paraId="00D172EC" w14:textId="77777777" w:rsidR="00A231E7" w:rsidRDefault="00A231E7">
      <w:pPr>
        <w:pStyle w:val="EndnoteText"/>
        <w:rPr>
          <w:lang w:val="en-IE"/>
        </w:rPr>
      </w:pPr>
      <w:r>
        <w:rPr>
          <w:noProof/>
          <w:lang w:val="en-IE" w:eastAsia="en-IE"/>
        </w:rPr>
        <w:drawing>
          <wp:inline distT="0" distB="0" distL="0" distR="0" wp14:anchorId="7BE8EEAE" wp14:editId="3219860B">
            <wp:extent cx="4152900" cy="1885950"/>
            <wp:effectExtent l="19050" t="19050" r="19050" b="1905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152900" cy="1885950"/>
                    </a:xfrm>
                    <a:prstGeom prst="rect">
                      <a:avLst/>
                    </a:prstGeom>
                    <a:ln>
                      <a:solidFill>
                        <a:schemeClr val="accent1"/>
                      </a:solidFill>
                      <a:prstDash val="dash"/>
                    </a:ln>
                  </pic:spPr>
                </pic:pic>
              </a:graphicData>
            </a:graphic>
          </wp:inline>
        </w:drawing>
      </w:r>
    </w:p>
    <w:p w14:paraId="7E326EEB" w14:textId="77777777" w:rsidR="0028173E" w:rsidRPr="00A231E7" w:rsidRDefault="0028173E">
      <w:pPr>
        <w:pStyle w:val="EndnoteText"/>
        <w:rPr>
          <w:lang w:val="en-IE"/>
        </w:rPr>
      </w:pPr>
    </w:p>
  </w:endnote>
  <w:endnote w:id="4">
    <w:p w14:paraId="6FD62D7F" w14:textId="77777777" w:rsidR="00A231E7" w:rsidRDefault="00A231E7">
      <w:pPr>
        <w:pStyle w:val="EndnoteText"/>
        <w:rPr>
          <w:lang w:val="en-IE"/>
        </w:rPr>
      </w:pPr>
      <w:r>
        <w:rPr>
          <w:rStyle w:val="EndnoteReference"/>
        </w:rPr>
        <w:endnoteRef/>
      </w:r>
      <w:r>
        <w:t xml:space="preserve"> </w:t>
      </w:r>
      <w:r>
        <w:rPr>
          <w:lang w:val="en-IE"/>
        </w:rPr>
        <w:t xml:space="preserve">Section of code from </w:t>
      </w:r>
      <w:r w:rsidR="00796E7A">
        <w:rPr>
          <w:lang w:val="en-IE"/>
        </w:rPr>
        <w:t>home.html:</w:t>
      </w:r>
    </w:p>
    <w:p w14:paraId="48E85C33" w14:textId="77777777" w:rsidR="00B81227" w:rsidRDefault="00B81227">
      <w:pPr>
        <w:pStyle w:val="EndnoteText"/>
        <w:rPr>
          <w:lang w:val="en-IE"/>
        </w:rPr>
      </w:pPr>
    </w:p>
    <w:p w14:paraId="069C5DBF" w14:textId="77777777" w:rsidR="00796E7A" w:rsidRDefault="00796E7A">
      <w:pPr>
        <w:pStyle w:val="EndnoteText"/>
        <w:rPr>
          <w:lang w:val="en-IE"/>
        </w:rPr>
      </w:pPr>
      <w:r>
        <w:rPr>
          <w:noProof/>
          <w:lang w:val="en-IE" w:eastAsia="en-IE"/>
        </w:rPr>
        <w:drawing>
          <wp:inline distT="0" distB="0" distL="0" distR="0" wp14:anchorId="18381F27" wp14:editId="3C0FD5C3">
            <wp:extent cx="6189345" cy="306705"/>
            <wp:effectExtent l="19050" t="19050" r="20955" b="1714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89345" cy="306705"/>
                    </a:xfrm>
                    <a:prstGeom prst="rect">
                      <a:avLst/>
                    </a:prstGeom>
                    <a:ln>
                      <a:solidFill>
                        <a:srgbClr val="0070C0"/>
                      </a:solidFill>
                      <a:prstDash val="dash"/>
                    </a:ln>
                  </pic:spPr>
                </pic:pic>
              </a:graphicData>
            </a:graphic>
          </wp:inline>
        </w:drawing>
      </w:r>
    </w:p>
    <w:p w14:paraId="37C51E90" w14:textId="77777777" w:rsidR="0028173E" w:rsidRPr="00A231E7" w:rsidRDefault="0028173E">
      <w:pPr>
        <w:pStyle w:val="EndnoteText"/>
        <w:rPr>
          <w:lang w:val="en-IE"/>
        </w:rPr>
      </w:pPr>
    </w:p>
  </w:endnote>
  <w:endnote w:id="5">
    <w:p w14:paraId="20323A4E" w14:textId="77777777" w:rsidR="00796E7A" w:rsidRDefault="00796E7A">
      <w:pPr>
        <w:pStyle w:val="EndnoteText"/>
      </w:pPr>
      <w:r>
        <w:rPr>
          <w:rStyle w:val="EndnoteReference"/>
        </w:rPr>
        <w:endnoteRef/>
      </w:r>
      <w:r>
        <w:t xml:space="preserve"> </w:t>
      </w:r>
      <w:hyperlink r:id="rId5" w:history="1">
        <w:r w:rsidR="0028173E" w:rsidRPr="00850ADB">
          <w:rPr>
            <w:rStyle w:val="Hyperlink"/>
          </w:rPr>
          <w:t>http://dc-js.github.io/dc.js/docs/stock.html</w:t>
        </w:r>
      </w:hyperlink>
    </w:p>
    <w:p w14:paraId="41F37A75" w14:textId="77777777" w:rsidR="0028173E" w:rsidRPr="00796E7A" w:rsidRDefault="0028173E">
      <w:pPr>
        <w:pStyle w:val="EndnoteText"/>
        <w:rPr>
          <w:lang w:val="en-IE"/>
        </w:rPr>
      </w:pPr>
    </w:p>
  </w:endnote>
  <w:endnote w:id="6">
    <w:p w14:paraId="34ADB638" w14:textId="77777777" w:rsidR="00A74F47" w:rsidRDefault="00A74F47">
      <w:pPr>
        <w:pStyle w:val="EndnoteText"/>
        <w:rPr>
          <w:lang w:val="en-IE"/>
        </w:rPr>
      </w:pPr>
      <w:r>
        <w:rPr>
          <w:rStyle w:val="EndnoteReference"/>
        </w:rPr>
        <w:endnoteRef/>
      </w:r>
      <w:r>
        <w:t xml:space="preserve"> </w:t>
      </w:r>
      <w:r>
        <w:rPr>
          <w:lang w:val="en-IE"/>
        </w:rPr>
        <w:t xml:space="preserve">Section of code </w:t>
      </w:r>
      <w:r w:rsidR="00566D95">
        <w:rPr>
          <w:lang w:val="en-IE"/>
        </w:rPr>
        <w:t xml:space="preserve">showing </w:t>
      </w:r>
      <w:r w:rsidR="00566D95" w:rsidRPr="00566D95">
        <w:rPr>
          <w:rFonts w:ascii="Courier New" w:hAnsi="Courier New" w:cs="Courier New"/>
          <w:b/>
          <w:lang w:val="en-IE"/>
        </w:rPr>
        <w:t>union</w:t>
      </w:r>
      <w:r w:rsidR="00566D95">
        <w:rPr>
          <w:lang w:val="en-IE"/>
        </w:rPr>
        <w:t xml:space="preserve"> function </w:t>
      </w:r>
      <w:r>
        <w:rPr>
          <w:lang w:val="en-IE"/>
        </w:rPr>
        <w:t>from mysql.py:</w:t>
      </w:r>
    </w:p>
    <w:p w14:paraId="1525DF48" w14:textId="77777777" w:rsidR="00B81227" w:rsidRDefault="00B81227">
      <w:pPr>
        <w:pStyle w:val="EndnoteText"/>
        <w:rPr>
          <w:lang w:val="en-IE"/>
        </w:rPr>
      </w:pPr>
    </w:p>
    <w:p w14:paraId="07344269" w14:textId="77777777" w:rsidR="00A74F47" w:rsidRDefault="00A74F47">
      <w:pPr>
        <w:pStyle w:val="EndnoteText"/>
        <w:rPr>
          <w:lang w:val="en-IE"/>
        </w:rPr>
      </w:pPr>
      <w:r>
        <w:rPr>
          <w:noProof/>
          <w:lang w:val="en-IE" w:eastAsia="en-IE"/>
        </w:rPr>
        <w:drawing>
          <wp:inline distT="0" distB="0" distL="0" distR="0" wp14:anchorId="46887554" wp14:editId="7C09E909">
            <wp:extent cx="5013956" cy="4657725"/>
            <wp:effectExtent l="19050" t="19050" r="1587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6476" cy="4660066"/>
                    </a:xfrm>
                    <a:prstGeom prst="rect">
                      <a:avLst/>
                    </a:prstGeom>
                    <a:ln>
                      <a:solidFill>
                        <a:srgbClr val="0070C0"/>
                      </a:solidFill>
                      <a:prstDash val="dash"/>
                    </a:ln>
                  </pic:spPr>
                </pic:pic>
              </a:graphicData>
            </a:graphic>
          </wp:inline>
        </w:drawing>
      </w:r>
    </w:p>
    <w:p w14:paraId="7AE4753B" w14:textId="77777777" w:rsidR="0028173E" w:rsidRPr="00A74F47" w:rsidRDefault="0028173E">
      <w:pPr>
        <w:pStyle w:val="EndnoteText"/>
        <w:rPr>
          <w:lang w:val="en-IE"/>
        </w:rPr>
      </w:pPr>
    </w:p>
  </w:endnote>
  <w:endnote w:id="7">
    <w:p w14:paraId="29725664" w14:textId="77777777" w:rsidR="00566D95" w:rsidRDefault="00566D95">
      <w:pPr>
        <w:pStyle w:val="EndnoteText"/>
        <w:rPr>
          <w:lang w:val="en-IE"/>
        </w:rPr>
      </w:pPr>
      <w:r>
        <w:rPr>
          <w:rStyle w:val="EndnoteReference"/>
        </w:rPr>
        <w:endnoteRef/>
      </w:r>
      <w:r>
        <w:t xml:space="preserve"> </w:t>
      </w:r>
      <w:r>
        <w:rPr>
          <w:lang w:val="en-IE"/>
        </w:rPr>
        <w:t xml:space="preserve">Section of </w:t>
      </w:r>
      <w:r w:rsidRPr="00566D95">
        <w:rPr>
          <w:rFonts w:ascii="Courier New" w:hAnsi="Courier New" w:cs="Courier New"/>
          <w:b/>
          <w:lang w:val="en-IE"/>
        </w:rPr>
        <w:t>select</w:t>
      </w:r>
      <w:r>
        <w:rPr>
          <w:lang w:val="en-IE"/>
        </w:rPr>
        <w:t xml:space="preserve"> function from mysql.py:</w:t>
      </w:r>
    </w:p>
    <w:p w14:paraId="68F37CF5" w14:textId="77777777" w:rsidR="00B81227" w:rsidRDefault="00B81227">
      <w:pPr>
        <w:pStyle w:val="EndnoteText"/>
        <w:rPr>
          <w:lang w:val="en-IE"/>
        </w:rPr>
      </w:pPr>
    </w:p>
    <w:p w14:paraId="2268FAD8" w14:textId="77777777" w:rsidR="00566D95" w:rsidRDefault="00566D95">
      <w:pPr>
        <w:pStyle w:val="EndnoteText"/>
        <w:rPr>
          <w:lang w:val="en-IE"/>
        </w:rPr>
      </w:pPr>
      <w:r>
        <w:rPr>
          <w:noProof/>
          <w:lang w:val="en-IE" w:eastAsia="en-IE"/>
        </w:rPr>
        <w:drawing>
          <wp:inline distT="0" distB="0" distL="0" distR="0" wp14:anchorId="233DF016" wp14:editId="1A305289">
            <wp:extent cx="4210050" cy="609600"/>
            <wp:effectExtent l="19050" t="19050" r="19050" b="1905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0050" cy="609600"/>
                    </a:xfrm>
                    <a:prstGeom prst="rect">
                      <a:avLst/>
                    </a:prstGeom>
                    <a:ln>
                      <a:solidFill>
                        <a:srgbClr val="0070C0"/>
                      </a:solidFill>
                      <a:prstDash val="dash"/>
                    </a:ln>
                  </pic:spPr>
                </pic:pic>
              </a:graphicData>
            </a:graphic>
          </wp:inline>
        </w:drawing>
      </w:r>
    </w:p>
    <w:p w14:paraId="306BF302" w14:textId="77777777" w:rsidR="0028173E" w:rsidRDefault="0028173E">
      <w:pPr>
        <w:pStyle w:val="EndnoteText"/>
        <w:rPr>
          <w:lang w:val="en-IE"/>
        </w:rPr>
      </w:pPr>
    </w:p>
    <w:p w14:paraId="600DBEDC" w14:textId="77777777" w:rsidR="00B81227" w:rsidRDefault="00B81227">
      <w:pPr>
        <w:pStyle w:val="EndnoteText"/>
        <w:rPr>
          <w:lang w:val="en-IE"/>
        </w:rPr>
      </w:pPr>
    </w:p>
    <w:p w14:paraId="0A5FE16E" w14:textId="77777777" w:rsidR="00B81227" w:rsidRDefault="00B81227">
      <w:pPr>
        <w:pStyle w:val="EndnoteText"/>
        <w:rPr>
          <w:lang w:val="en-IE"/>
        </w:rPr>
      </w:pPr>
    </w:p>
    <w:p w14:paraId="1B57F4D5" w14:textId="77777777" w:rsidR="00B81227" w:rsidRDefault="00B81227">
      <w:pPr>
        <w:pStyle w:val="EndnoteText"/>
        <w:rPr>
          <w:lang w:val="en-IE"/>
        </w:rPr>
      </w:pPr>
    </w:p>
    <w:p w14:paraId="185847E1" w14:textId="77777777" w:rsidR="00B81227" w:rsidRDefault="00B81227">
      <w:pPr>
        <w:pStyle w:val="EndnoteText"/>
        <w:rPr>
          <w:lang w:val="en-IE"/>
        </w:rPr>
      </w:pPr>
    </w:p>
    <w:p w14:paraId="0DCA3492" w14:textId="77777777" w:rsidR="00B81227" w:rsidRDefault="00B81227">
      <w:pPr>
        <w:pStyle w:val="EndnoteText"/>
        <w:rPr>
          <w:lang w:val="en-IE"/>
        </w:rPr>
      </w:pPr>
    </w:p>
    <w:p w14:paraId="214F7080" w14:textId="77777777" w:rsidR="00B81227" w:rsidRDefault="00B81227">
      <w:pPr>
        <w:pStyle w:val="EndnoteText"/>
        <w:rPr>
          <w:lang w:val="en-IE"/>
        </w:rPr>
      </w:pPr>
    </w:p>
    <w:p w14:paraId="7F9B9F76" w14:textId="77777777" w:rsidR="00B81227" w:rsidRDefault="00B81227">
      <w:pPr>
        <w:pStyle w:val="EndnoteText"/>
        <w:rPr>
          <w:lang w:val="en-IE"/>
        </w:rPr>
      </w:pPr>
    </w:p>
    <w:p w14:paraId="10415E37" w14:textId="77777777" w:rsidR="00B81227" w:rsidRDefault="00B81227">
      <w:pPr>
        <w:pStyle w:val="EndnoteText"/>
        <w:rPr>
          <w:lang w:val="en-IE"/>
        </w:rPr>
      </w:pPr>
    </w:p>
    <w:p w14:paraId="36C830A2" w14:textId="77777777" w:rsidR="00B81227" w:rsidRDefault="00B81227">
      <w:pPr>
        <w:pStyle w:val="EndnoteText"/>
        <w:rPr>
          <w:lang w:val="en-IE"/>
        </w:rPr>
      </w:pPr>
    </w:p>
    <w:p w14:paraId="38FE89B9" w14:textId="77777777" w:rsidR="00B81227" w:rsidRDefault="00B81227">
      <w:pPr>
        <w:pStyle w:val="EndnoteText"/>
        <w:rPr>
          <w:lang w:val="en-IE"/>
        </w:rPr>
      </w:pPr>
    </w:p>
    <w:p w14:paraId="17F65401" w14:textId="77777777" w:rsidR="00B81227" w:rsidRDefault="00B81227">
      <w:pPr>
        <w:pStyle w:val="EndnoteText"/>
        <w:rPr>
          <w:lang w:val="en-IE"/>
        </w:rPr>
      </w:pPr>
    </w:p>
    <w:p w14:paraId="60015D03" w14:textId="77777777" w:rsidR="00B81227" w:rsidRDefault="00B81227">
      <w:pPr>
        <w:pStyle w:val="EndnoteText"/>
        <w:rPr>
          <w:lang w:val="en-IE"/>
        </w:rPr>
      </w:pPr>
    </w:p>
    <w:p w14:paraId="2F5A3434" w14:textId="77777777" w:rsidR="00B81227" w:rsidRDefault="00B81227">
      <w:pPr>
        <w:pStyle w:val="EndnoteText"/>
        <w:rPr>
          <w:lang w:val="en-IE"/>
        </w:rPr>
      </w:pPr>
    </w:p>
    <w:p w14:paraId="0F719692" w14:textId="77777777" w:rsidR="00B81227" w:rsidRPr="00566D95" w:rsidRDefault="00B81227">
      <w:pPr>
        <w:pStyle w:val="EndnoteText"/>
        <w:rPr>
          <w:lang w:val="en-IE"/>
        </w:rPr>
      </w:pPr>
    </w:p>
  </w:endnote>
  <w:endnote w:id="8">
    <w:p w14:paraId="38565298" w14:textId="77777777" w:rsidR="0028173E" w:rsidRDefault="0028173E">
      <w:pPr>
        <w:pStyle w:val="EndnoteText"/>
        <w:rPr>
          <w:lang w:val="en-IE"/>
        </w:rPr>
      </w:pPr>
      <w:r>
        <w:rPr>
          <w:rStyle w:val="EndnoteReference"/>
        </w:rPr>
        <w:endnoteRef/>
      </w:r>
      <w:r>
        <w:t xml:space="preserve"> </w:t>
      </w:r>
      <w:r>
        <w:rPr>
          <w:lang w:val="en-IE"/>
        </w:rPr>
        <w:t>Section of code from category.js:</w:t>
      </w:r>
    </w:p>
    <w:p w14:paraId="13AA2B2B" w14:textId="77777777" w:rsidR="00B81227" w:rsidRDefault="00B81227">
      <w:pPr>
        <w:pStyle w:val="EndnoteText"/>
        <w:rPr>
          <w:lang w:val="en-IE"/>
        </w:rPr>
      </w:pPr>
    </w:p>
    <w:p w14:paraId="62AB53E7" w14:textId="77777777" w:rsidR="0028173E" w:rsidRDefault="0028173E">
      <w:pPr>
        <w:pStyle w:val="EndnoteText"/>
        <w:rPr>
          <w:lang w:val="en-IE"/>
        </w:rPr>
      </w:pPr>
      <w:r>
        <w:rPr>
          <w:noProof/>
          <w:lang w:val="en-IE" w:eastAsia="en-IE"/>
        </w:rPr>
        <w:drawing>
          <wp:inline distT="0" distB="0" distL="0" distR="0" wp14:anchorId="4ADB23BE" wp14:editId="53F6FEEC">
            <wp:extent cx="2790825" cy="3343275"/>
            <wp:effectExtent l="19050" t="19050" r="28575" b="2857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0825" cy="3343275"/>
                    </a:xfrm>
                    <a:prstGeom prst="rect">
                      <a:avLst/>
                    </a:prstGeom>
                    <a:ln>
                      <a:solidFill>
                        <a:srgbClr val="0070C0"/>
                      </a:solidFill>
                      <a:prstDash val="dash"/>
                    </a:ln>
                  </pic:spPr>
                </pic:pic>
              </a:graphicData>
            </a:graphic>
          </wp:inline>
        </w:drawing>
      </w:r>
    </w:p>
    <w:p w14:paraId="61BEB815" w14:textId="77777777" w:rsidR="00FC361F" w:rsidRPr="0028173E" w:rsidRDefault="00FC361F">
      <w:pPr>
        <w:pStyle w:val="EndnoteText"/>
        <w:rPr>
          <w:lang w:val="en-IE"/>
        </w:rPr>
      </w:pPr>
    </w:p>
  </w:endnote>
  <w:endnote w:id="9">
    <w:p w14:paraId="6CA8DE6F" w14:textId="77777777" w:rsidR="00FC361F" w:rsidRDefault="00FC361F">
      <w:pPr>
        <w:pStyle w:val="EndnoteText"/>
        <w:rPr>
          <w:lang w:val="en-IE"/>
        </w:rPr>
      </w:pPr>
      <w:r>
        <w:rPr>
          <w:rStyle w:val="EndnoteReference"/>
        </w:rPr>
        <w:endnoteRef/>
      </w:r>
      <w:r>
        <w:t xml:space="preserve"> </w:t>
      </w:r>
      <w:r>
        <w:rPr>
          <w:lang w:val="en-IE"/>
        </w:rPr>
        <w:t>Section of html from home.html and its rendered output:</w:t>
      </w:r>
    </w:p>
    <w:p w14:paraId="0246D915" w14:textId="77777777" w:rsidR="00B81227" w:rsidRDefault="00B81227">
      <w:pPr>
        <w:pStyle w:val="EndnoteText"/>
        <w:rPr>
          <w:lang w:val="en-IE"/>
        </w:rPr>
      </w:pPr>
    </w:p>
    <w:p w14:paraId="256A3C3E" w14:textId="77777777" w:rsidR="00FC361F" w:rsidRDefault="00FC361F">
      <w:pPr>
        <w:pStyle w:val="EndnoteText"/>
        <w:rPr>
          <w:lang w:val="en-IE"/>
        </w:rPr>
      </w:pPr>
      <w:r>
        <w:rPr>
          <w:noProof/>
          <w:lang w:val="en-IE" w:eastAsia="en-IE"/>
        </w:rPr>
        <w:drawing>
          <wp:inline distT="0" distB="0" distL="0" distR="0" wp14:anchorId="459E87D7" wp14:editId="6DCE105B">
            <wp:extent cx="6189345" cy="937895"/>
            <wp:effectExtent l="19050" t="19050" r="20955" b="1460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937895"/>
                    </a:xfrm>
                    <a:prstGeom prst="rect">
                      <a:avLst/>
                    </a:prstGeom>
                    <a:ln>
                      <a:solidFill>
                        <a:srgbClr val="0070C0"/>
                      </a:solidFill>
                      <a:prstDash val="dash"/>
                    </a:ln>
                  </pic:spPr>
                </pic:pic>
              </a:graphicData>
            </a:graphic>
          </wp:inline>
        </w:drawing>
      </w:r>
    </w:p>
    <w:p w14:paraId="7795C9FF" w14:textId="77777777" w:rsidR="00FC361F" w:rsidRDefault="00FC361F">
      <w:pPr>
        <w:pStyle w:val="EndnoteText"/>
        <w:rPr>
          <w:lang w:val="en-IE"/>
        </w:rPr>
      </w:pPr>
      <w:r>
        <w:rPr>
          <w:noProof/>
          <w:lang w:val="en-IE" w:eastAsia="en-IE"/>
        </w:rPr>
        <w:drawing>
          <wp:inline distT="0" distB="0" distL="0" distR="0" wp14:anchorId="15565751" wp14:editId="2C607367">
            <wp:extent cx="1657350" cy="6000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7350" cy="600075"/>
                    </a:xfrm>
                    <a:prstGeom prst="rect">
                      <a:avLst/>
                    </a:prstGeom>
                  </pic:spPr>
                </pic:pic>
              </a:graphicData>
            </a:graphic>
          </wp:inline>
        </w:drawing>
      </w:r>
    </w:p>
    <w:p w14:paraId="487333AC" w14:textId="77777777" w:rsidR="00FA04A4" w:rsidRPr="00FC361F" w:rsidRDefault="00FA04A4">
      <w:pPr>
        <w:pStyle w:val="EndnoteText"/>
        <w:rPr>
          <w:lang w:val="en-IE"/>
        </w:rPr>
      </w:pPr>
    </w:p>
  </w:endnote>
  <w:endnote w:id="10">
    <w:p w14:paraId="06922707" w14:textId="1ADDBEDD" w:rsidR="009857CC" w:rsidRDefault="009857CC">
      <w:pPr>
        <w:pStyle w:val="EndnoteText"/>
        <w:rPr>
          <w:lang w:val="en-IE"/>
        </w:rPr>
      </w:pPr>
      <w:r>
        <w:rPr>
          <w:rStyle w:val="EndnoteReference"/>
        </w:rPr>
        <w:endnoteRef/>
      </w:r>
      <w:r>
        <w:t xml:space="preserve"> </w:t>
      </w:r>
      <w:r w:rsidR="00FA04A4">
        <w:rPr>
          <w:lang w:val="en-IE"/>
        </w:rPr>
        <w:t>Line 8007</w:t>
      </w:r>
      <w:r>
        <w:rPr>
          <w:lang w:val="en-IE"/>
        </w:rPr>
        <w:t xml:space="preserve"> code from </w:t>
      </w:r>
      <w:r w:rsidR="00B81227">
        <w:rPr>
          <w:lang w:val="en-IE"/>
        </w:rPr>
        <w:t>edited dc.js library:</w:t>
      </w:r>
    </w:p>
    <w:p w14:paraId="7302A08A" w14:textId="77777777" w:rsidR="00B81227" w:rsidRDefault="00B81227">
      <w:pPr>
        <w:pStyle w:val="EndnoteText"/>
        <w:rPr>
          <w:lang w:val="en-IE"/>
        </w:rPr>
      </w:pPr>
    </w:p>
    <w:p w14:paraId="2FEFED58" w14:textId="77777777" w:rsidR="009857CC" w:rsidRDefault="009857CC">
      <w:pPr>
        <w:pStyle w:val="EndnoteText"/>
        <w:rPr>
          <w:lang w:val="en-IE"/>
        </w:rPr>
      </w:pPr>
      <w:r>
        <w:rPr>
          <w:noProof/>
          <w:lang w:val="en-IE" w:eastAsia="en-IE"/>
        </w:rPr>
        <w:drawing>
          <wp:inline distT="0" distB="0" distL="0" distR="0" wp14:anchorId="0B37FA02" wp14:editId="7D7ECC0E">
            <wp:extent cx="5305425" cy="409575"/>
            <wp:effectExtent l="19050" t="19050" r="28575" b="2857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409575"/>
                    </a:xfrm>
                    <a:prstGeom prst="rect">
                      <a:avLst/>
                    </a:prstGeom>
                    <a:ln>
                      <a:solidFill>
                        <a:srgbClr val="0070C0"/>
                      </a:solidFill>
                      <a:prstDash val="dash"/>
                    </a:ln>
                  </pic:spPr>
                </pic:pic>
              </a:graphicData>
            </a:graphic>
          </wp:inline>
        </w:drawing>
      </w:r>
    </w:p>
    <w:p w14:paraId="22710C7B" w14:textId="77777777" w:rsidR="00F53BBD" w:rsidRPr="009857CC" w:rsidRDefault="00F53BBD">
      <w:pPr>
        <w:pStyle w:val="EndnoteText"/>
        <w:rPr>
          <w:lang w:val="en-IE"/>
        </w:rPr>
      </w:pPr>
    </w:p>
  </w:endnote>
  <w:endnote w:id="11">
    <w:p w14:paraId="65F89768" w14:textId="77777777" w:rsidR="00F53BBD" w:rsidRDefault="00F53BBD">
      <w:pPr>
        <w:pStyle w:val="EndnoteText"/>
        <w:rPr>
          <w:lang w:val="en-IE"/>
        </w:rPr>
      </w:pPr>
      <w:r>
        <w:rPr>
          <w:rStyle w:val="EndnoteReference"/>
        </w:rPr>
        <w:endnoteRef/>
      </w:r>
      <w:r>
        <w:t xml:space="preserve"> </w:t>
      </w:r>
      <w:r>
        <w:rPr>
          <w:lang w:val="en-IE"/>
        </w:rPr>
        <w:t>Section of code from deal.js:</w:t>
      </w:r>
    </w:p>
    <w:p w14:paraId="46D5CAE4" w14:textId="77777777" w:rsidR="00B81227" w:rsidRDefault="00B81227">
      <w:pPr>
        <w:pStyle w:val="EndnoteText"/>
        <w:rPr>
          <w:lang w:val="en-IE"/>
        </w:rPr>
      </w:pPr>
    </w:p>
    <w:p w14:paraId="0CD570FD" w14:textId="77777777" w:rsidR="00F53BBD" w:rsidRDefault="00F53BBD">
      <w:pPr>
        <w:pStyle w:val="EndnoteText"/>
        <w:rPr>
          <w:lang w:val="en-IE"/>
        </w:rPr>
      </w:pPr>
      <w:r>
        <w:rPr>
          <w:noProof/>
          <w:lang w:val="en-IE" w:eastAsia="en-IE"/>
        </w:rPr>
        <w:drawing>
          <wp:inline distT="0" distB="0" distL="0" distR="0" wp14:anchorId="0467312C" wp14:editId="05D610AC">
            <wp:extent cx="1381125" cy="200025"/>
            <wp:effectExtent l="19050" t="19050" r="28575" b="2857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81125" cy="200025"/>
                    </a:xfrm>
                    <a:prstGeom prst="rect">
                      <a:avLst/>
                    </a:prstGeom>
                    <a:ln>
                      <a:solidFill>
                        <a:srgbClr val="0070C0"/>
                      </a:solidFill>
                      <a:prstDash val="dash"/>
                    </a:ln>
                  </pic:spPr>
                </pic:pic>
              </a:graphicData>
            </a:graphic>
          </wp:inline>
        </w:drawing>
      </w:r>
    </w:p>
    <w:p w14:paraId="735C4537" w14:textId="77777777" w:rsidR="00F53BBD" w:rsidRPr="00F53BBD" w:rsidRDefault="00F53BBD">
      <w:pPr>
        <w:pStyle w:val="EndnoteText"/>
        <w:rPr>
          <w:lang w:val="en-IE"/>
        </w:rPr>
      </w:pPr>
    </w:p>
  </w:endnote>
  <w:endnote w:id="12">
    <w:p w14:paraId="35D84EBC" w14:textId="469F69AA" w:rsidR="00F53BBD" w:rsidRDefault="00F53BBD">
      <w:pPr>
        <w:pStyle w:val="EndnoteText"/>
        <w:rPr>
          <w:lang w:val="en-IE"/>
        </w:rPr>
      </w:pPr>
      <w:r>
        <w:rPr>
          <w:rStyle w:val="EndnoteReference"/>
        </w:rPr>
        <w:endnoteRef/>
      </w:r>
      <w:r>
        <w:t xml:space="preserve"> </w:t>
      </w:r>
      <w:r>
        <w:rPr>
          <w:lang w:val="en-IE"/>
        </w:rPr>
        <w:t xml:space="preserve">Line 6173 from </w:t>
      </w:r>
      <w:r w:rsidR="00B81227">
        <w:rPr>
          <w:lang w:val="en-IE"/>
        </w:rPr>
        <w:t xml:space="preserve">edited </w:t>
      </w:r>
      <w:r>
        <w:rPr>
          <w:lang w:val="en-IE"/>
        </w:rPr>
        <w:t>dc.js:</w:t>
      </w:r>
    </w:p>
    <w:p w14:paraId="12D567DE" w14:textId="77777777" w:rsidR="00B81227" w:rsidRDefault="00B81227">
      <w:pPr>
        <w:pStyle w:val="EndnoteText"/>
        <w:rPr>
          <w:lang w:val="en-IE"/>
        </w:rPr>
      </w:pPr>
    </w:p>
    <w:p w14:paraId="46515099" w14:textId="77777777" w:rsidR="00F53BBD" w:rsidRDefault="00F53BBD">
      <w:pPr>
        <w:pStyle w:val="EndnoteText"/>
        <w:rPr>
          <w:lang w:val="en-IE"/>
        </w:rPr>
      </w:pPr>
      <w:r>
        <w:rPr>
          <w:noProof/>
          <w:lang w:val="en-IE" w:eastAsia="en-IE"/>
        </w:rPr>
        <w:drawing>
          <wp:inline distT="0" distB="0" distL="0" distR="0" wp14:anchorId="004A45FE" wp14:editId="3C6BDAE5">
            <wp:extent cx="1552575" cy="219075"/>
            <wp:effectExtent l="19050" t="19050" r="28575" b="2857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2575" cy="219075"/>
                    </a:xfrm>
                    <a:prstGeom prst="rect">
                      <a:avLst/>
                    </a:prstGeom>
                    <a:ln>
                      <a:solidFill>
                        <a:srgbClr val="0070C0"/>
                      </a:solidFill>
                      <a:prstDash val="dash"/>
                    </a:ln>
                  </pic:spPr>
                </pic:pic>
              </a:graphicData>
            </a:graphic>
          </wp:inline>
        </w:drawing>
      </w:r>
    </w:p>
    <w:p w14:paraId="388DD04E" w14:textId="77777777" w:rsidR="00F53BBD" w:rsidRDefault="00F53BBD">
      <w:pPr>
        <w:pStyle w:val="EndnoteText"/>
        <w:rPr>
          <w:lang w:val="en-IE"/>
        </w:rPr>
      </w:pPr>
    </w:p>
    <w:p w14:paraId="47EFD3DD" w14:textId="77777777" w:rsidR="00B81227" w:rsidRDefault="00B81227">
      <w:pPr>
        <w:pStyle w:val="EndnoteText"/>
        <w:rPr>
          <w:lang w:val="en-IE"/>
        </w:rPr>
      </w:pPr>
    </w:p>
    <w:p w14:paraId="569FAC3C" w14:textId="77777777" w:rsidR="00B81227" w:rsidRPr="00F53BBD" w:rsidRDefault="00B81227">
      <w:pPr>
        <w:pStyle w:val="EndnoteText"/>
        <w:rPr>
          <w:lang w:val="en-IE"/>
        </w:rPr>
      </w:pPr>
    </w:p>
  </w:endnote>
  <w:endnote w:id="13">
    <w:p w14:paraId="337D0831" w14:textId="77777777" w:rsidR="00F53BBD" w:rsidRDefault="00F53BBD">
      <w:pPr>
        <w:pStyle w:val="EndnoteText"/>
      </w:pPr>
      <w:r>
        <w:rPr>
          <w:rStyle w:val="EndnoteReference"/>
        </w:rPr>
        <w:endnoteRef/>
      </w:r>
      <w:r>
        <w:t xml:space="preserve"> Section</w:t>
      </w:r>
      <w:r w:rsidR="0049531C">
        <w:t>s</w:t>
      </w:r>
      <w:r>
        <w:t xml:space="preserve"> of code from dc.js (edited to include new variable _theSize):</w:t>
      </w:r>
    </w:p>
    <w:p w14:paraId="6CA57FDD" w14:textId="77777777" w:rsidR="00B81227" w:rsidRDefault="00B81227">
      <w:pPr>
        <w:pStyle w:val="EndnoteText"/>
      </w:pPr>
    </w:p>
    <w:p w14:paraId="5EB0210E" w14:textId="77777777" w:rsidR="00F53BBD" w:rsidRDefault="00F53BBD">
      <w:pPr>
        <w:pStyle w:val="EndnoteText"/>
        <w:rPr>
          <w:lang w:val="en-IE"/>
        </w:rPr>
      </w:pPr>
      <w:r>
        <w:rPr>
          <w:noProof/>
          <w:lang w:val="en-IE" w:eastAsia="en-IE"/>
        </w:rPr>
        <w:drawing>
          <wp:inline distT="0" distB="0" distL="0" distR="0" wp14:anchorId="10B950D2" wp14:editId="305E510C">
            <wp:extent cx="5810250" cy="1781175"/>
            <wp:effectExtent l="19050" t="19050" r="19050" b="2857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250" cy="1781175"/>
                    </a:xfrm>
                    <a:prstGeom prst="rect">
                      <a:avLst/>
                    </a:prstGeom>
                    <a:ln>
                      <a:solidFill>
                        <a:srgbClr val="0070C0"/>
                      </a:solidFill>
                      <a:prstDash val="dash"/>
                    </a:ln>
                  </pic:spPr>
                </pic:pic>
              </a:graphicData>
            </a:graphic>
          </wp:inline>
        </w:drawing>
      </w:r>
    </w:p>
    <w:p w14:paraId="25F10D73" w14:textId="77777777" w:rsidR="00F53BBD" w:rsidRDefault="00F53BBD">
      <w:pPr>
        <w:pStyle w:val="EndnoteText"/>
        <w:rPr>
          <w:lang w:val="en-IE"/>
        </w:rPr>
      </w:pPr>
      <w:r>
        <w:rPr>
          <w:noProof/>
          <w:lang w:val="en-IE" w:eastAsia="en-IE"/>
        </w:rPr>
        <w:drawing>
          <wp:inline distT="0" distB="0" distL="0" distR="0" wp14:anchorId="2D57FB26" wp14:editId="234AA6B7">
            <wp:extent cx="4524375" cy="2505075"/>
            <wp:effectExtent l="19050" t="19050" r="28575" b="2857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4375" cy="2505075"/>
                    </a:xfrm>
                    <a:prstGeom prst="rect">
                      <a:avLst/>
                    </a:prstGeom>
                    <a:ln>
                      <a:solidFill>
                        <a:srgbClr val="0070C0"/>
                      </a:solidFill>
                      <a:prstDash val="dash"/>
                    </a:ln>
                  </pic:spPr>
                </pic:pic>
              </a:graphicData>
            </a:graphic>
          </wp:inline>
        </w:drawing>
      </w:r>
    </w:p>
    <w:p w14:paraId="2B9DB5D1" w14:textId="77777777" w:rsidR="00F53BBD" w:rsidRDefault="00F53BBD">
      <w:pPr>
        <w:pStyle w:val="EndnoteText"/>
        <w:rPr>
          <w:lang w:val="en-IE"/>
        </w:rPr>
      </w:pPr>
      <w:r>
        <w:rPr>
          <w:noProof/>
          <w:lang w:val="en-IE" w:eastAsia="en-IE"/>
        </w:rPr>
        <w:drawing>
          <wp:inline distT="0" distB="0" distL="0" distR="0" wp14:anchorId="01EA8005" wp14:editId="1C3DE283">
            <wp:extent cx="6189345" cy="2948305"/>
            <wp:effectExtent l="19050" t="19050" r="20955" b="2349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345" cy="2948305"/>
                    </a:xfrm>
                    <a:prstGeom prst="rect">
                      <a:avLst/>
                    </a:prstGeom>
                    <a:ln>
                      <a:solidFill>
                        <a:srgbClr val="0070C0"/>
                      </a:solidFill>
                      <a:prstDash val="dash"/>
                    </a:ln>
                  </pic:spPr>
                </pic:pic>
              </a:graphicData>
            </a:graphic>
          </wp:inline>
        </w:drawing>
      </w:r>
    </w:p>
    <w:p w14:paraId="5C54DFE0" w14:textId="77777777" w:rsidR="0049531C" w:rsidRDefault="0049531C">
      <w:pPr>
        <w:pStyle w:val="EndnoteText"/>
        <w:rPr>
          <w:lang w:val="en-IE"/>
        </w:rPr>
      </w:pPr>
      <w:r>
        <w:rPr>
          <w:noProof/>
          <w:lang w:val="en-IE" w:eastAsia="en-IE"/>
        </w:rPr>
        <w:drawing>
          <wp:inline distT="0" distB="0" distL="0" distR="0" wp14:anchorId="0D2772E5" wp14:editId="3D6F6141">
            <wp:extent cx="3457575" cy="1409700"/>
            <wp:effectExtent l="19050" t="19050" r="28575" b="1905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1409700"/>
                    </a:xfrm>
                    <a:prstGeom prst="rect">
                      <a:avLst/>
                    </a:prstGeom>
                    <a:ln>
                      <a:solidFill>
                        <a:srgbClr val="0070C0"/>
                      </a:solidFill>
                      <a:prstDash val="dash"/>
                    </a:ln>
                  </pic:spPr>
                </pic:pic>
              </a:graphicData>
            </a:graphic>
          </wp:inline>
        </w:drawing>
      </w:r>
    </w:p>
    <w:p w14:paraId="3F1D831F" w14:textId="77777777" w:rsidR="0049531C" w:rsidRPr="00F53BBD" w:rsidRDefault="0049531C">
      <w:pPr>
        <w:pStyle w:val="EndnoteText"/>
        <w:rPr>
          <w:lang w:val="en-IE"/>
        </w:rPr>
      </w:pPr>
    </w:p>
  </w:endnote>
  <w:endnote w:id="14">
    <w:p w14:paraId="6A3C0191" w14:textId="77777777" w:rsidR="0049531C" w:rsidRDefault="0049531C">
      <w:pPr>
        <w:pStyle w:val="EndnoteText"/>
        <w:rPr>
          <w:lang w:val="en-IE"/>
        </w:rPr>
      </w:pPr>
      <w:r>
        <w:rPr>
          <w:rStyle w:val="EndnoteReference"/>
        </w:rPr>
        <w:endnoteRef/>
      </w:r>
      <w:r>
        <w:t xml:space="preserve"> </w:t>
      </w:r>
      <w:r>
        <w:rPr>
          <w:lang w:val="en-IE"/>
        </w:rPr>
        <w:t>Section of code from graph.js using new size parameter:</w:t>
      </w:r>
    </w:p>
    <w:p w14:paraId="24272AB6" w14:textId="77777777" w:rsidR="00B81227" w:rsidRDefault="00B81227">
      <w:pPr>
        <w:pStyle w:val="EndnoteText"/>
        <w:rPr>
          <w:lang w:val="en-IE"/>
        </w:rPr>
      </w:pPr>
    </w:p>
    <w:p w14:paraId="1B15188E" w14:textId="77777777" w:rsidR="0049531C" w:rsidRDefault="0049531C">
      <w:pPr>
        <w:pStyle w:val="EndnoteText"/>
        <w:rPr>
          <w:lang w:val="en-IE"/>
        </w:rPr>
      </w:pPr>
      <w:r>
        <w:rPr>
          <w:noProof/>
          <w:lang w:val="en-IE" w:eastAsia="en-IE"/>
        </w:rPr>
        <w:drawing>
          <wp:inline distT="0" distB="0" distL="0" distR="0" wp14:anchorId="74F2DEF0" wp14:editId="245FA5B5">
            <wp:extent cx="3162300" cy="3743325"/>
            <wp:effectExtent l="19050" t="19050" r="19050" b="2857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3743325"/>
                    </a:xfrm>
                    <a:prstGeom prst="rect">
                      <a:avLst/>
                    </a:prstGeom>
                    <a:ln>
                      <a:solidFill>
                        <a:srgbClr val="0070C0"/>
                      </a:solidFill>
                      <a:prstDash val="dash"/>
                    </a:ln>
                  </pic:spPr>
                </pic:pic>
              </a:graphicData>
            </a:graphic>
          </wp:inline>
        </w:drawing>
      </w:r>
    </w:p>
    <w:p w14:paraId="58EDCB57" w14:textId="77777777" w:rsidR="00B9219F" w:rsidRDefault="00B9219F">
      <w:pPr>
        <w:pStyle w:val="EndnoteText"/>
        <w:rPr>
          <w:lang w:val="en-IE"/>
        </w:rPr>
      </w:pPr>
    </w:p>
    <w:p w14:paraId="359EADFC" w14:textId="77777777" w:rsidR="00B9219F" w:rsidRDefault="00B9219F">
      <w:pPr>
        <w:pStyle w:val="EndnoteText"/>
        <w:rPr>
          <w:lang w:val="en-IE"/>
        </w:rPr>
      </w:pPr>
    </w:p>
    <w:p w14:paraId="566EAA3B" w14:textId="77777777" w:rsidR="00B9219F" w:rsidRDefault="00B9219F" w:rsidP="00B9219F">
      <w:pPr>
        <w:pStyle w:val="Heading1"/>
        <w:rPr>
          <w:lang w:val="en-IE"/>
        </w:rPr>
      </w:pPr>
    </w:p>
    <w:p w14:paraId="6E856CC0" w14:textId="77777777" w:rsidR="00B9219F" w:rsidRDefault="00B9219F" w:rsidP="00B9219F">
      <w:pPr>
        <w:pStyle w:val="Heading1"/>
        <w:rPr>
          <w:lang w:val="en-IE"/>
        </w:rPr>
      </w:pPr>
    </w:p>
    <w:p w14:paraId="0FAA015B" w14:textId="77777777" w:rsidR="00B9219F" w:rsidRDefault="00B9219F" w:rsidP="00B9219F">
      <w:pPr>
        <w:pStyle w:val="Heading1"/>
        <w:rPr>
          <w:lang w:val="en-IE"/>
        </w:rPr>
      </w:pPr>
    </w:p>
    <w:p w14:paraId="51A6578D" w14:textId="241BA0A3" w:rsidR="00B9219F" w:rsidRPr="00B9219F" w:rsidRDefault="00B9219F" w:rsidP="00B9219F">
      <w:pPr>
        <w:rPr>
          <w:lang w:val="en-I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charset w:val="80"/>
    <w:family w:val="roman"/>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60EAE" w14:textId="317909A1" w:rsidR="00483CC6" w:rsidRDefault="00483CC6">
    <w:pPr>
      <w:pStyle w:val="Footer"/>
    </w:pPr>
    <w:r>
      <w:ptab w:relativeTo="margin" w:alignment="right" w:leader="none"/>
    </w:r>
    <w:r>
      <w:fldChar w:fldCharType="begin"/>
    </w:r>
    <w:r>
      <w:instrText xml:space="preserve"> PAGE </w:instrText>
    </w:r>
    <w:r>
      <w:fldChar w:fldCharType="separate"/>
    </w:r>
    <w:r w:rsidR="00D977E8">
      <w:rPr>
        <w:noProof/>
      </w:rPr>
      <w:t>1</w:t>
    </w:r>
    <w:r>
      <w:rPr>
        <w:noProof/>
      </w:rPr>
      <w:fldChar w:fldCharType="end"/>
    </w:r>
    <w:r>
      <w:t xml:space="preserve"> </w:t>
    </w:r>
    <w:r>
      <w:rPr>
        <w:noProof/>
        <w:lang w:val="en-IE" w:eastAsia="en-IE"/>
      </w:rPr>
      <mc:AlternateContent>
        <mc:Choice Requires="wps">
          <w:drawing>
            <wp:inline distT="0" distB="0" distL="0" distR="0" wp14:anchorId="147616F1" wp14:editId="115AD9D2">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5AE2DB72"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aGIwMAAJY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E2YZoYjAwAAlgYAAA4AAAAAAAAA&#10;AAAAAAAALgIAAGRycy9lMm9Eb2MueG1sUEsBAi0AFAAGAAgAAAAhANx0XajYAAAAAwEAAA8AAAAA&#10;AAAAAAAAAAAAfQUAAGRycy9kb3ducmV2LnhtbFBLBQYAAAAABAAEAPMAAACCBgAAAAA=&#10;" filled="f" fillcolor="#ff7d26" strokecolor="#0f6fc6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A47B5E" w14:textId="77777777" w:rsidR="00FE7542" w:rsidRDefault="00FE7542">
      <w:pPr>
        <w:spacing w:after="0" w:line="240" w:lineRule="auto"/>
      </w:pPr>
      <w:r>
        <w:separator/>
      </w:r>
    </w:p>
  </w:footnote>
  <w:footnote w:type="continuationSeparator" w:id="0">
    <w:p w14:paraId="09FF48E7" w14:textId="77777777" w:rsidR="00FE7542" w:rsidRDefault="00FE7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20721" w14:textId="77777777" w:rsidR="00483CC6" w:rsidRDefault="00483CC6">
    <w:pPr>
      <w:pStyle w:val="Header"/>
    </w:pPr>
    <w:r>
      <w:ptab w:relativeTo="margin" w:alignment="right" w:leader="none"/>
    </w:r>
    <w:sdt>
      <w:sdtPr>
        <w:id w:val="1984345379"/>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t xml:space="preserve">     </w:t>
        </w:r>
      </w:sdtContent>
    </w:sdt>
    <w:r>
      <w:rPr>
        <w:noProof/>
        <w:lang w:val="en-IE" w:eastAsia="en-IE"/>
      </w:rPr>
      <mc:AlternateContent>
        <mc:Choice Requires="wps">
          <w:drawing>
            <wp:anchor distT="0" distB="0" distL="114300" distR="114300" simplePos="0" relativeHeight="251659264" behindDoc="0" locked="0" layoutInCell="1" allowOverlap="1" wp14:anchorId="5B12AE5E" wp14:editId="76B8392B">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1D29069C" id="_x0000_t32" coordsize="21600,21600" o:spt="32" o:oned="t" path="m,l21600,21600e" filled="f">
              <v:path arrowok="t" fillok="f" o:connecttype="none"/>
              <o:lock v:ext="edit" shapetype="t"/>
            </v:shapetype>
            <v:shape id="AutoShap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0f6fc6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C5057"/>
    <w:multiLevelType w:val="hybridMultilevel"/>
    <w:tmpl w:val="006460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0F6FC6" w:themeColor="accent1"/>
        <w:sz w:val="16"/>
      </w:rPr>
    </w:lvl>
    <w:lvl w:ilvl="1">
      <w:start w:val="1"/>
      <w:numFmt w:val="bullet"/>
      <w:lvlText w:val=""/>
      <w:lvlJc w:val="left"/>
      <w:pPr>
        <w:ind w:left="490" w:hanging="245"/>
      </w:pPr>
      <w:rPr>
        <w:rFonts w:ascii="Symbol" w:hAnsi="Symbol" w:hint="default"/>
        <w:color w:val="0F6FC6" w:themeColor="accent1"/>
        <w:sz w:val="18"/>
      </w:rPr>
    </w:lvl>
    <w:lvl w:ilvl="2">
      <w:start w:val="1"/>
      <w:numFmt w:val="bullet"/>
      <w:lvlText w:val=""/>
      <w:lvlJc w:val="left"/>
      <w:pPr>
        <w:ind w:left="735" w:hanging="245"/>
      </w:pPr>
      <w:rPr>
        <w:rFonts w:ascii="Symbol" w:hAnsi="Symbol" w:hint="default"/>
        <w:color w:val="0F6FC6" w:themeColor="accent1"/>
        <w:sz w:val="18"/>
      </w:rPr>
    </w:lvl>
    <w:lvl w:ilvl="3">
      <w:start w:val="1"/>
      <w:numFmt w:val="bullet"/>
      <w:lvlText w:val=""/>
      <w:lvlJc w:val="left"/>
      <w:pPr>
        <w:ind w:left="980" w:hanging="245"/>
      </w:pPr>
      <w:rPr>
        <w:rFonts w:ascii="Symbol" w:hAnsi="Symbol" w:hint="default"/>
        <w:color w:val="0B5294" w:themeColor="accent1" w:themeShade="BF"/>
        <w:sz w:val="12"/>
      </w:rPr>
    </w:lvl>
    <w:lvl w:ilvl="4">
      <w:start w:val="1"/>
      <w:numFmt w:val="bullet"/>
      <w:lvlText w:val=""/>
      <w:lvlJc w:val="left"/>
      <w:pPr>
        <w:ind w:left="1225" w:hanging="245"/>
      </w:pPr>
      <w:rPr>
        <w:rFonts w:ascii="Symbol" w:hAnsi="Symbol" w:hint="default"/>
        <w:color w:val="0B5294" w:themeColor="accent1" w:themeShade="BF"/>
        <w:sz w:val="12"/>
      </w:rPr>
    </w:lvl>
    <w:lvl w:ilvl="5">
      <w:start w:val="1"/>
      <w:numFmt w:val="bullet"/>
      <w:lvlText w:val=""/>
      <w:lvlJc w:val="left"/>
      <w:pPr>
        <w:ind w:left="1470" w:hanging="245"/>
      </w:pPr>
      <w:rPr>
        <w:rFonts w:ascii="Symbol" w:hAnsi="Symbol" w:hint="default"/>
        <w:color w:val="A5C249" w:themeColor="accent6"/>
        <w:sz w:val="12"/>
      </w:rPr>
    </w:lvl>
    <w:lvl w:ilvl="6">
      <w:start w:val="1"/>
      <w:numFmt w:val="bullet"/>
      <w:lvlText w:val=""/>
      <w:lvlJc w:val="left"/>
      <w:pPr>
        <w:ind w:left="1715" w:hanging="245"/>
      </w:pPr>
      <w:rPr>
        <w:rFonts w:ascii="Symbol" w:hAnsi="Symbol" w:hint="default"/>
        <w:color w:val="A5C249" w:themeColor="accent6"/>
        <w:sz w:val="12"/>
      </w:rPr>
    </w:lvl>
    <w:lvl w:ilvl="7">
      <w:start w:val="1"/>
      <w:numFmt w:val="bullet"/>
      <w:lvlText w:val=""/>
      <w:lvlJc w:val="left"/>
      <w:pPr>
        <w:ind w:left="1960" w:hanging="245"/>
      </w:pPr>
      <w:rPr>
        <w:rFonts w:ascii="Symbol" w:hAnsi="Symbol" w:hint="default"/>
        <w:color w:val="A5C249" w:themeColor="accent6"/>
        <w:sz w:val="12"/>
      </w:rPr>
    </w:lvl>
    <w:lvl w:ilvl="8">
      <w:start w:val="1"/>
      <w:numFmt w:val="bullet"/>
      <w:lvlText w:val=""/>
      <w:lvlJc w:val="left"/>
      <w:pPr>
        <w:ind w:left="2205" w:hanging="245"/>
      </w:pPr>
      <w:rPr>
        <w:rFonts w:ascii="Symbol" w:hAnsi="Symbol" w:hint="default"/>
        <w:color w:val="A5C249" w:themeColor="accent6"/>
        <w:sz w:val="12"/>
      </w:rPr>
    </w:lvl>
  </w:abstractNum>
  <w:abstractNum w:abstractNumId="2" w15:restartNumberingAfterBreak="0">
    <w:nsid w:val="16D7643F"/>
    <w:multiLevelType w:val="hybridMultilevel"/>
    <w:tmpl w:val="FDCE8B06"/>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04617B" w:themeColor="text2"/>
      </w:rPr>
    </w:lvl>
    <w:lvl w:ilvl="2">
      <w:start w:val="1"/>
      <w:numFmt w:val="lowerRoman"/>
      <w:lvlText w:val="%3)"/>
      <w:lvlJc w:val="left"/>
      <w:pPr>
        <w:ind w:left="864" w:hanging="288"/>
      </w:pPr>
      <w:rPr>
        <w:rFonts w:hint="default"/>
        <w:color w:val="04617B" w:themeColor="text2"/>
      </w:rPr>
    </w:lvl>
    <w:lvl w:ilvl="3">
      <w:start w:val="1"/>
      <w:numFmt w:val="decimal"/>
      <w:lvlText w:val="(%4)"/>
      <w:lvlJc w:val="left"/>
      <w:pPr>
        <w:ind w:left="1152" w:hanging="288"/>
      </w:pPr>
      <w:rPr>
        <w:rFonts w:hint="default"/>
        <w:color w:val="04617B" w:themeColor="text2"/>
      </w:rPr>
    </w:lvl>
    <w:lvl w:ilvl="4">
      <w:start w:val="1"/>
      <w:numFmt w:val="lowerLetter"/>
      <w:lvlText w:val="(%5)"/>
      <w:lvlJc w:val="left"/>
      <w:pPr>
        <w:ind w:left="1440" w:hanging="288"/>
      </w:pPr>
      <w:rPr>
        <w:rFonts w:hint="default"/>
        <w:color w:val="04617B" w:themeColor="text2"/>
      </w:rPr>
    </w:lvl>
    <w:lvl w:ilvl="5">
      <w:start w:val="1"/>
      <w:numFmt w:val="lowerRoman"/>
      <w:lvlText w:val="(%6)"/>
      <w:lvlJc w:val="left"/>
      <w:pPr>
        <w:ind w:left="1728" w:hanging="288"/>
      </w:pPr>
      <w:rPr>
        <w:rFonts w:hint="default"/>
        <w:color w:val="04617B" w:themeColor="text2"/>
      </w:rPr>
    </w:lvl>
    <w:lvl w:ilvl="6">
      <w:start w:val="1"/>
      <w:numFmt w:val="decimal"/>
      <w:lvlText w:val="%7."/>
      <w:lvlJc w:val="left"/>
      <w:pPr>
        <w:ind w:left="2016" w:hanging="288"/>
      </w:pPr>
      <w:rPr>
        <w:rFonts w:hint="default"/>
        <w:color w:val="04617B" w:themeColor="text2"/>
      </w:rPr>
    </w:lvl>
    <w:lvl w:ilvl="7">
      <w:start w:val="1"/>
      <w:numFmt w:val="lowerLetter"/>
      <w:lvlText w:val="%8."/>
      <w:lvlJc w:val="left"/>
      <w:pPr>
        <w:ind w:left="2304" w:hanging="288"/>
      </w:pPr>
      <w:rPr>
        <w:rFonts w:hint="default"/>
        <w:color w:val="04617B" w:themeColor="text2"/>
      </w:rPr>
    </w:lvl>
    <w:lvl w:ilvl="8">
      <w:start w:val="1"/>
      <w:numFmt w:val="lowerRoman"/>
      <w:lvlText w:val="%9."/>
      <w:lvlJc w:val="left"/>
      <w:pPr>
        <w:ind w:left="2592" w:hanging="288"/>
      </w:pPr>
      <w:rPr>
        <w:rFonts w:hint="default"/>
        <w:color w:val="04617B" w:themeColor="text2"/>
      </w:rPr>
    </w:lvl>
  </w:abstractNum>
  <w:abstractNum w:abstractNumId="4" w15:restartNumberingAfterBreak="0">
    <w:nsid w:val="3098675E"/>
    <w:multiLevelType w:val="hybridMultilevel"/>
    <w:tmpl w:val="AB66002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9F6DF8"/>
    <w:multiLevelType w:val="hybridMultilevel"/>
    <w:tmpl w:val="DA4E97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3F4A4F"/>
    <w:multiLevelType w:val="hybridMultilevel"/>
    <w:tmpl w:val="0CD0C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29639D"/>
    <w:multiLevelType w:val="hybridMultilevel"/>
    <w:tmpl w:val="874CDCF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8" w15:restartNumberingAfterBreak="0">
    <w:nsid w:val="5156231F"/>
    <w:multiLevelType w:val="hybridMultilevel"/>
    <w:tmpl w:val="689A439A"/>
    <w:lvl w:ilvl="0" w:tplc="08090011">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6FF3C0E"/>
    <w:multiLevelType w:val="hybridMultilevel"/>
    <w:tmpl w:val="2A66D8F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988490E"/>
    <w:multiLevelType w:val="hybridMultilevel"/>
    <w:tmpl w:val="572EF8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DF0817"/>
    <w:multiLevelType w:val="multilevel"/>
    <w:tmpl w:val="2CB22B62"/>
    <w:lvl w:ilvl="0">
      <w:start w:val="3"/>
      <w:numFmt w:val="decimal"/>
      <w:lvlText w:val="%1"/>
      <w:lvlJc w:val="left"/>
      <w:pPr>
        <w:ind w:left="360" w:hanging="360"/>
      </w:pPr>
      <w:rPr>
        <w:rFonts w:asciiTheme="majorHAnsi" w:hAnsiTheme="majorHAnsi" w:hint="default"/>
        <w:i/>
        <w:color w:val="21B2C9" w:themeColor="background2" w:themeShade="80"/>
        <w:sz w:val="24"/>
      </w:rPr>
    </w:lvl>
    <w:lvl w:ilvl="1">
      <w:start w:val="1"/>
      <w:numFmt w:val="decimal"/>
      <w:lvlText w:val="%1.%2"/>
      <w:lvlJc w:val="left"/>
      <w:pPr>
        <w:ind w:left="360" w:hanging="360"/>
      </w:pPr>
      <w:rPr>
        <w:rFonts w:asciiTheme="majorHAnsi" w:hAnsiTheme="majorHAnsi" w:hint="default"/>
        <w:i/>
        <w:color w:val="21B2C9" w:themeColor="background2" w:themeShade="80"/>
        <w:sz w:val="24"/>
      </w:rPr>
    </w:lvl>
    <w:lvl w:ilvl="2">
      <w:start w:val="1"/>
      <w:numFmt w:val="decimal"/>
      <w:lvlText w:val="%1.%2.%3"/>
      <w:lvlJc w:val="left"/>
      <w:pPr>
        <w:ind w:left="720" w:hanging="720"/>
      </w:pPr>
      <w:rPr>
        <w:rFonts w:asciiTheme="majorHAnsi" w:hAnsiTheme="majorHAnsi" w:hint="default"/>
        <w:i/>
        <w:color w:val="21B2C9" w:themeColor="background2" w:themeShade="80"/>
        <w:sz w:val="24"/>
      </w:rPr>
    </w:lvl>
    <w:lvl w:ilvl="3">
      <w:start w:val="1"/>
      <w:numFmt w:val="decimal"/>
      <w:lvlText w:val="%1.%2.%3.%4"/>
      <w:lvlJc w:val="left"/>
      <w:pPr>
        <w:ind w:left="720" w:hanging="720"/>
      </w:pPr>
      <w:rPr>
        <w:rFonts w:asciiTheme="majorHAnsi" w:hAnsiTheme="majorHAnsi" w:hint="default"/>
        <w:i/>
        <w:color w:val="21B2C9" w:themeColor="background2" w:themeShade="80"/>
        <w:sz w:val="24"/>
      </w:rPr>
    </w:lvl>
    <w:lvl w:ilvl="4">
      <w:start w:val="1"/>
      <w:numFmt w:val="decimal"/>
      <w:lvlText w:val="%1.%2.%3.%4.%5"/>
      <w:lvlJc w:val="left"/>
      <w:pPr>
        <w:ind w:left="1080" w:hanging="1080"/>
      </w:pPr>
      <w:rPr>
        <w:rFonts w:asciiTheme="majorHAnsi" w:hAnsiTheme="majorHAnsi" w:hint="default"/>
        <w:i/>
        <w:color w:val="21B2C9" w:themeColor="background2" w:themeShade="80"/>
        <w:sz w:val="24"/>
      </w:rPr>
    </w:lvl>
    <w:lvl w:ilvl="5">
      <w:start w:val="1"/>
      <w:numFmt w:val="decimal"/>
      <w:lvlText w:val="%1.%2.%3.%4.%5.%6"/>
      <w:lvlJc w:val="left"/>
      <w:pPr>
        <w:ind w:left="1080" w:hanging="1080"/>
      </w:pPr>
      <w:rPr>
        <w:rFonts w:asciiTheme="majorHAnsi" w:hAnsiTheme="majorHAnsi" w:hint="default"/>
        <w:i/>
        <w:color w:val="21B2C9" w:themeColor="background2" w:themeShade="80"/>
        <w:sz w:val="24"/>
      </w:rPr>
    </w:lvl>
    <w:lvl w:ilvl="6">
      <w:start w:val="1"/>
      <w:numFmt w:val="decimal"/>
      <w:lvlText w:val="%1.%2.%3.%4.%5.%6.%7"/>
      <w:lvlJc w:val="left"/>
      <w:pPr>
        <w:ind w:left="1440" w:hanging="1440"/>
      </w:pPr>
      <w:rPr>
        <w:rFonts w:asciiTheme="majorHAnsi" w:hAnsiTheme="majorHAnsi" w:hint="default"/>
        <w:i/>
        <w:color w:val="21B2C9" w:themeColor="background2" w:themeShade="80"/>
        <w:sz w:val="24"/>
      </w:rPr>
    </w:lvl>
    <w:lvl w:ilvl="7">
      <w:start w:val="1"/>
      <w:numFmt w:val="decimal"/>
      <w:lvlText w:val="%1.%2.%3.%4.%5.%6.%7.%8"/>
      <w:lvlJc w:val="left"/>
      <w:pPr>
        <w:ind w:left="1440" w:hanging="1440"/>
      </w:pPr>
      <w:rPr>
        <w:rFonts w:asciiTheme="majorHAnsi" w:hAnsiTheme="majorHAnsi" w:hint="default"/>
        <w:i/>
        <w:color w:val="21B2C9" w:themeColor="background2" w:themeShade="80"/>
        <w:sz w:val="24"/>
      </w:rPr>
    </w:lvl>
    <w:lvl w:ilvl="8">
      <w:start w:val="1"/>
      <w:numFmt w:val="decimal"/>
      <w:lvlText w:val="%1.%2.%3.%4.%5.%6.%7.%8.%9"/>
      <w:lvlJc w:val="left"/>
      <w:pPr>
        <w:ind w:left="1800" w:hanging="1800"/>
      </w:pPr>
      <w:rPr>
        <w:rFonts w:asciiTheme="majorHAnsi" w:hAnsiTheme="majorHAnsi" w:hint="default"/>
        <w:i/>
        <w:color w:val="21B2C9" w:themeColor="background2" w:themeShade="80"/>
        <w:sz w:val="24"/>
      </w:rPr>
    </w:lvl>
  </w:abstractNum>
  <w:abstractNum w:abstractNumId="12" w15:restartNumberingAfterBreak="0">
    <w:nsid w:val="7AE20A34"/>
    <w:multiLevelType w:val="multilevel"/>
    <w:tmpl w:val="228800B8"/>
    <w:lvl w:ilvl="0">
      <w:start w:val="3"/>
      <w:numFmt w:val="decimal"/>
      <w:lvlText w:val="%1"/>
      <w:lvlJc w:val="left"/>
      <w:pPr>
        <w:ind w:left="360" w:hanging="360"/>
      </w:pPr>
      <w:rPr>
        <w:rFonts w:asciiTheme="majorHAnsi" w:hAnsiTheme="majorHAnsi" w:hint="default"/>
        <w:i/>
        <w:color w:val="21B2C9" w:themeColor="background2" w:themeShade="80"/>
        <w:sz w:val="24"/>
      </w:rPr>
    </w:lvl>
    <w:lvl w:ilvl="1">
      <w:start w:val="1"/>
      <w:numFmt w:val="decimal"/>
      <w:lvlText w:val="%1.%2"/>
      <w:lvlJc w:val="left"/>
      <w:pPr>
        <w:ind w:left="360" w:hanging="360"/>
      </w:pPr>
      <w:rPr>
        <w:rFonts w:asciiTheme="majorHAnsi" w:hAnsiTheme="majorHAnsi" w:hint="default"/>
        <w:i/>
        <w:color w:val="21B2C9" w:themeColor="background2" w:themeShade="80"/>
        <w:sz w:val="24"/>
      </w:rPr>
    </w:lvl>
    <w:lvl w:ilvl="2">
      <w:start w:val="1"/>
      <w:numFmt w:val="decimal"/>
      <w:lvlText w:val="%1.%2.%3"/>
      <w:lvlJc w:val="left"/>
      <w:pPr>
        <w:ind w:left="720" w:hanging="720"/>
      </w:pPr>
      <w:rPr>
        <w:rFonts w:asciiTheme="majorHAnsi" w:hAnsiTheme="majorHAnsi" w:hint="default"/>
        <w:i/>
        <w:color w:val="21B2C9" w:themeColor="background2" w:themeShade="80"/>
        <w:sz w:val="24"/>
      </w:rPr>
    </w:lvl>
    <w:lvl w:ilvl="3">
      <w:start w:val="1"/>
      <w:numFmt w:val="decimal"/>
      <w:lvlText w:val="%1.%2.%3.%4"/>
      <w:lvlJc w:val="left"/>
      <w:pPr>
        <w:ind w:left="720" w:hanging="720"/>
      </w:pPr>
      <w:rPr>
        <w:rFonts w:asciiTheme="majorHAnsi" w:hAnsiTheme="majorHAnsi" w:hint="default"/>
        <w:i/>
        <w:color w:val="21B2C9" w:themeColor="background2" w:themeShade="80"/>
        <w:sz w:val="24"/>
      </w:rPr>
    </w:lvl>
    <w:lvl w:ilvl="4">
      <w:start w:val="1"/>
      <w:numFmt w:val="decimal"/>
      <w:lvlText w:val="%1.%2.%3.%4.%5"/>
      <w:lvlJc w:val="left"/>
      <w:pPr>
        <w:ind w:left="1080" w:hanging="1080"/>
      </w:pPr>
      <w:rPr>
        <w:rFonts w:asciiTheme="majorHAnsi" w:hAnsiTheme="majorHAnsi" w:hint="default"/>
        <w:i/>
        <w:color w:val="21B2C9" w:themeColor="background2" w:themeShade="80"/>
        <w:sz w:val="24"/>
      </w:rPr>
    </w:lvl>
    <w:lvl w:ilvl="5">
      <w:start w:val="1"/>
      <w:numFmt w:val="decimal"/>
      <w:lvlText w:val="%1.%2.%3.%4.%5.%6"/>
      <w:lvlJc w:val="left"/>
      <w:pPr>
        <w:ind w:left="1080" w:hanging="1080"/>
      </w:pPr>
      <w:rPr>
        <w:rFonts w:asciiTheme="majorHAnsi" w:hAnsiTheme="majorHAnsi" w:hint="default"/>
        <w:i/>
        <w:color w:val="21B2C9" w:themeColor="background2" w:themeShade="80"/>
        <w:sz w:val="24"/>
      </w:rPr>
    </w:lvl>
    <w:lvl w:ilvl="6">
      <w:start w:val="1"/>
      <w:numFmt w:val="decimal"/>
      <w:lvlText w:val="%1.%2.%3.%4.%5.%6.%7"/>
      <w:lvlJc w:val="left"/>
      <w:pPr>
        <w:ind w:left="1440" w:hanging="1440"/>
      </w:pPr>
      <w:rPr>
        <w:rFonts w:asciiTheme="majorHAnsi" w:hAnsiTheme="majorHAnsi" w:hint="default"/>
        <w:i/>
        <w:color w:val="21B2C9" w:themeColor="background2" w:themeShade="80"/>
        <w:sz w:val="24"/>
      </w:rPr>
    </w:lvl>
    <w:lvl w:ilvl="7">
      <w:start w:val="1"/>
      <w:numFmt w:val="decimal"/>
      <w:lvlText w:val="%1.%2.%3.%4.%5.%6.%7.%8"/>
      <w:lvlJc w:val="left"/>
      <w:pPr>
        <w:ind w:left="1440" w:hanging="1440"/>
      </w:pPr>
      <w:rPr>
        <w:rFonts w:asciiTheme="majorHAnsi" w:hAnsiTheme="majorHAnsi" w:hint="default"/>
        <w:i/>
        <w:color w:val="21B2C9" w:themeColor="background2" w:themeShade="80"/>
        <w:sz w:val="24"/>
      </w:rPr>
    </w:lvl>
    <w:lvl w:ilvl="8">
      <w:start w:val="1"/>
      <w:numFmt w:val="decimal"/>
      <w:lvlText w:val="%1.%2.%3.%4.%5.%6.%7.%8.%9"/>
      <w:lvlJc w:val="left"/>
      <w:pPr>
        <w:ind w:left="1800" w:hanging="1800"/>
      </w:pPr>
      <w:rPr>
        <w:rFonts w:asciiTheme="majorHAnsi" w:hAnsiTheme="majorHAnsi" w:hint="default"/>
        <w:i/>
        <w:color w:val="21B2C9" w:themeColor="background2" w:themeShade="80"/>
        <w:sz w:val="24"/>
      </w:rPr>
    </w:lvl>
  </w:abstractNum>
  <w:num w:numId="1">
    <w:abstractNumId w:val="1"/>
  </w:num>
  <w:num w:numId="2">
    <w:abstractNumId w:val="3"/>
  </w:num>
  <w:num w:numId="3">
    <w:abstractNumId w:val="1"/>
  </w:num>
  <w:num w:numId="4">
    <w:abstractNumId w:val="3"/>
  </w:num>
  <w:num w:numId="5">
    <w:abstractNumId w:val="1"/>
  </w:num>
  <w:num w:numId="6">
    <w:abstractNumId w:val="3"/>
  </w:num>
  <w:num w:numId="7">
    <w:abstractNumId w:val="5"/>
  </w:num>
  <w:num w:numId="8">
    <w:abstractNumId w:val="4"/>
  </w:num>
  <w:num w:numId="9">
    <w:abstractNumId w:val="2"/>
  </w:num>
  <w:num w:numId="10">
    <w:abstractNumId w:val="0"/>
  </w:num>
  <w:num w:numId="11">
    <w:abstractNumId w:val="9"/>
  </w:num>
  <w:num w:numId="12">
    <w:abstractNumId w:val="11"/>
  </w:num>
  <w:num w:numId="13">
    <w:abstractNumId w:val="12"/>
  </w:num>
  <w:num w:numId="14">
    <w:abstractNumId w:val="6"/>
  </w:num>
  <w:num w:numId="15">
    <w:abstractNumId w:val="7"/>
  </w:num>
  <w:num w:numId="16">
    <w:abstractNumId w:val="1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37CE"/>
    <w:rsid w:val="0001407E"/>
    <w:rsid w:val="000356A1"/>
    <w:rsid w:val="00044031"/>
    <w:rsid w:val="00053776"/>
    <w:rsid w:val="00060E15"/>
    <w:rsid w:val="00061002"/>
    <w:rsid w:val="000D6EB6"/>
    <w:rsid w:val="000F2335"/>
    <w:rsid w:val="000F4C66"/>
    <w:rsid w:val="00100CDA"/>
    <w:rsid w:val="0012499D"/>
    <w:rsid w:val="00131109"/>
    <w:rsid w:val="001362D6"/>
    <w:rsid w:val="00161FCB"/>
    <w:rsid w:val="001666F7"/>
    <w:rsid w:val="00167EAD"/>
    <w:rsid w:val="00177F4B"/>
    <w:rsid w:val="00185506"/>
    <w:rsid w:val="00187A6D"/>
    <w:rsid w:val="00190B2A"/>
    <w:rsid w:val="001A1168"/>
    <w:rsid w:val="001D042E"/>
    <w:rsid w:val="00202788"/>
    <w:rsid w:val="00212423"/>
    <w:rsid w:val="00226040"/>
    <w:rsid w:val="00226922"/>
    <w:rsid w:val="0023068F"/>
    <w:rsid w:val="0028173E"/>
    <w:rsid w:val="00283CAD"/>
    <w:rsid w:val="0028655D"/>
    <w:rsid w:val="002A6140"/>
    <w:rsid w:val="002C15E9"/>
    <w:rsid w:val="002E0C7D"/>
    <w:rsid w:val="002E7AEA"/>
    <w:rsid w:val="003004E2"/>
    <w:rsid w:val="00300E1A"/>
    <w:rsid w:val="003122D6"/>
    <w:rsid w:val="00340B18"/>
    <w:rsid w:val="00353D71"/>
    <w:rsid w:val="00360450"/>
    <w:rsid w:val="003904D8"/>
    <w:rsid w:val="00392F44"/>
    <w:rsid w:val="003B40A5"/>
    <w:rsid w:val="00403E2D"/>
    <w:rsid w:val="00427656"/>
    <w:rsid w:val="004443A5"/>
    <w:rsid w:val="00444A52"/>
    <w:rsid w:val="00451F00"/>
    <w:rsid w:val="00453F50"/>
    <w:rsid w:val="00473F7D"/>
    <w:rsid w:val="00475F65"/>
    <w:rsid w:val="00477E1F"/>
    <w:rsid w:val="00483CC6"/>
    <w:rsid w:val="0049531C"/>
    <w:rsid w:val="004E38CE"/>
    <w:rsid w:val="004E47C1"/>
    <w:rsid w:val="004E6BBE"/>
    <w:rsid w:val="004F12D3"/>
    <w:rsid w:val="00502169"/>
    <w:rsid w:val="005067FF"/>
    <w:rsid w:val="005158DC"/>
    <w:rsid w:val="00540DD1"/>
    <w:rsid w:val="0055252A"/>
    <w:rsid w:val="005579A2"/>
    <w:rsid w:val="005606A5"/>
    <w:rsid w:val="00560D29"/>
    <w:rsid w:val="00561B5C"/>
    <w:rsid w:val="00566D95"/>
    <w:rsid w:val="00581647"/>
    <w:rsid w:val="005A672B"/>
    <w:rsid w:val="005F15AA"/>
    <w:rsid w:val="0060421A"/>
    <w:rsid w:val="0062511C"/>
    <w:rsid w:val="006302E2"/>
    <w:rsid w:val="006325FD"/>
    <w:rsid w:val="006345AC"/>
    <w:rsid w:val="0064151A"/>
    <w:rsid w:val="006503D9"/>
    <w:rsid w:val="00673FC5"/>
    <w:rsid w:val="0068717B"/>
    <w:rsid w:val="00693C40"/>
    <w:rsid w:val="006C4329"/>
    <w:rsid w:val="006D323C"/>
    <w:rsid w:val="006D55C7"/>
    <w:rsid w:val="006E47F0"/>
    <w:rsid w:val="006E56E9"/>
    <w:rsid w:val="006F19ED"/>
    <w:rsid w:val="00705B8A"/>
    <w:rsid w:val="00730E0D"/>
    <w:rsid w:val="00732249"/>
    <w:rsid w:val="00742765"/>
    <w:rsid w:val="007959CE"/>
    <w:rsid w:val="00796E7A"/>
    <w:rsid w:val="007A037A"/>
    <w:rsid w:val="007A6F50"/>
    <w:rsid w:val="007C6B72"/>
    <w:rsid w:val="008228D0"/>
    <w:rsid w:val="00840992"/>
    <w:rsid w:val="0084218E"/>
    <w:rsid w:val="00842A71"/>
    <w:rsid w:val="00845A01"/>
    <w:rsid w:val="00865FB2"/>
    <w:rsid w:val="008725A0"/>
    <w:rsid w:val="00881F88"/>
    <w:rsid w:val="008A0211"/>
    <w:rsid w:val="008B4D07"/>
    <w:rsid w:val="008D1840"/>
    <w:rsid w:val="008F1145"/>
    <w:rsid w:val="008F2AFD"/>
    <w:rsid w:val="009037CE"/>
    <w:rsid w:val="009054B6"/>
    <w:rsid w:val="009510A2"/>
    <w:rsid w:val="00955815"/>
    <w:rsid w:val="00964253"/>
    <w:rsid w:val="00970378"/>
    <w:rsid w:val="00982404"/>
    <w:rsid w:val="009857CC"/>
    <w:rsid w:val="00991055"/>
    <w:rsid w:val="009B18FC"/>
    <w:rsid w:val="009E36E2"/>
    <w:rsid w:val="009E6865"/>
    <w:rsid w:val="009F12E7"/>
    <w:rsid w:val="00A001E1"/>
    <w:rsid w:val="00A231E7"/>
    <w:rsid w:val="00A434E6"/>
    <w:rsid w:val="00A45625"/>
    <w:rsid w:val="00A545DA"/>
    <w:rsid w:val="00A57FA2"/>
    <w:rsid w:val="00A6295D"/>
    <w:rsid w:val="00A74F47"/>
    <w:rsid w:val="00A8632D"/>
    <w:rsid w:val="00A9539B"/>
    <w:rsid w:val="00AC1767"/>
    <w:rsid w:val="00AF6E6D"/>
    <w:rsid w:val="00B2178E"/>
    <w:rsid w:val="00B21AF3"/>
    <w:rsid w:val="00B32D77"/>
    <w:rsid w:val="00B33BAE"/>
    <w:rsid w:val="00B41A4F"/>
    <w:rsid w:val="00B4429B"/>
    <w:rsid w:val="00B81227"/>
    <w:rsid w:val="00B85828"/>
    <w:rsid w:val="00B9219F"/>
    <w:rsid w:val="00BA0C74"/>
    <w:rsid w:val="00BA2B1A"/>
    <w:rsid w:val="00BA47B1"/>
    <w:rsid w:val="00BB03C1"/>
    <w:rsid w:val="00BB7D06"/>
    <w:rsid w:val="00BC2A91"/>
    <w:rsid w:val="00BD3130"/>
    <w:rsid w:val="00BE474B"/>
    <w:rsid w:val="00BF564F"/>
    <w:rsid w:val="00C04FC3"/>
    <w:rsid w:val="00C06787"/>
    <w:rsid w:val="00C10F01"/>
    <w:rsid w:val="00C25371"/>
    <w:rsid w:val="00C32426"/>
    <w:rsid w:val="00C33A79"/>
    <w:rsid w:val="00C367FB"/>
    <w:rsid w:val="00C55DD0"/>
    <w:rsid w:val="00C61526"/>
    <w:rsid w:val="00C903A4"/>
    <w:rsid w:val="00C95AB3"/>
    <w:rsid w:val="00CA0758"/>
    <w:rsid w:val="00CB3739"/>
    <w:rsid w:val="00CC5FC0"/>
    <w:rsid w:val="00CE22A9"/>
    <w:rsid w:val="00CE6D46"/>
    <w:rsid w:val="00CF0700"/>
    <w:rsid w:val="00CF1E82"/>
    <w:rsid w:val="00CF79E1"/>
    <w:rsid w:val="00D02031"/>
    <w:rsid w:val="00D024FE"/>
    <w:rsid w:val="00D02780"/>
    <w:rsid w:val="00D1029E"/>
    <w:rsid w:val="00D120E3"/>
    <w:rsid w:val="00D16388"/>
    <w:rsid w:val="00D36303"/>
    <w:rsid w:val="00D37C55"/>
    <w:rsid w:val="00D41D41"/>
    <w:rsid w:val="00D51D05"/>
    <w:rsid w:val="00D718A1"/>
    <w:rsid w:val="00D977E8"/>
    <w:rsid w:val="00D97F8B"/>
    <w:rsid w:val="00DA20DB"/>
    <w:rsid w:val="00DA4E5F"/>
    <w:rsid w:val="00DA5630"/>
    <w:rsid w:val="00DC2CEC"/>
    <w:rsid w:val="00DD0973"/>
    <w:rsid w:val="00DD484F"/>
    <w:rsid w:val="00DF3B74"/>
    <w:rsid w:val="00E0330B"/>
    <w:rsid w:val="00E140AF"/>
    <w:rsid w:val="00E27F89"/>
    <w:rsid w:val="00E3417B"/>
    <w:rsid w:val="00E35A27"/>
    <w:rsid w:val="00E96A28"/>
    <w:rsid w:val="00ED33A3"/>
    <w:rsid w:val="00EF6FA7"/>
    <w:rsid w:val="00F15650"/>
    <w:rsid w:val="00F371AE"/>
    <w:rsid w:val="00F40022"/>
    <w:rsid w:val="00F45074"/>
    <w:rsid w:val="00F45883"/>
    <w:rsid w:val="00F468DE"/>
    <w:rsid w:val="00F50740"/>
    <w:rsid w:val="00F53BBD"/>
    <w:rsid w:val="00F71C5A"/>
    <w:rsid w:val="00F8146B"/>
    <w:rsid w:val="00F922AB"/>
    <w:rsid w:val="00FA04A4"/>
    <w:rsid w:val="00FA0DF9"/>
    <w:rsid w:val="00FA69C3"/>
    <w:rsid w:val="00FC361F"/>
    <w:rsid w:val="00FC6A4B"/>
    <w:rsid w:val="00FE2524"/>
    <w:rsid w:val="00FE3679"/>
    <w:rsid w:val="00FE7542"/>
    <w:rsid w:val="00FF1DA9"/>
    <w:rsid w:val="00FF7545"/>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491CA"/>
  <w15:docId w15:val="{DF21D48A-0137-4908-8F17-7BAD53969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cstheme="minorHAnsi"/>
      <w:color w:val="03485B"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rsid w:val="00167EAD"/>
    <w:pPr>
      <w:spacing w:after="0"/>
      <w:outlineLvl w:val="2"/>
    </w:pPr>
    <w:rPr>
      <w:rFonts w:asciiTheme="majorHAnsi" w:hAnsiTheme="majorHAnsi"/>
      <w:i/>
      <w:color w:val="21B2C9" w:themeColor="background2" w:themeShade="80"/>
      <w:spacing w:val="5"/>
      <w:sz w:val="24"/>
      <w:szCs w:val="24"/>
    </w:rPr>
  </w:style>
  <w:style w:type="paragraph" w:styleId="Heading4">
    <w:name w:val="heading 4"/>
    <w:basedOn w:val="Normal"/>
    <w:next w:val="Normal"/>
    <w:link w:val="Heading4Char"/>
    <w:uiPriority w:val="9"/>
    <w:unhideWhenUsed/>
    <w:qFormat/>
    <w:pPr>
      <w:spacing w:after="0"/>
      <w:outlineLvl w:val="3"/>
    </w:pPr>
    <w:rPr>
      <w:rFonts w:asciiTheme="majorHAnsi" w:hAnsiTheme="majorHAnsi"/>
      <w:color w:val="0B5294" w:themeColor="accent1" w:themeShade="BF"/>
      <w:sz w:val="22"/>
      <w:szCs w:val="22"/>
    </w:rPr>
  </w:style>
  <w:style w:type="paragraph" w:styleId="Heading5">
    <w:name w:val="heading 5"/>
    <w:basedOn w:val="Normal"/>
    <w:next w:val="Normal"/>
    <w:link w:val="Heading5Char"/>
    <w:uiPriority w:val="9"/>
    <w:unhideWhenUsed/>
    <w:qFormat/>
    <w:pPr>
      <w:spacing w:after="0"/>
      <w:outlineLvl w:val="4"/>
    </w:pPr>
    <w:rPr>
      <w:i/>
      <w:color w:val="0B5294"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0B5294"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0B5294"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0075A2"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0075A2"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03485B"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03485B"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0F6FC6"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0F6FC6" w:themeColor="accent1"/>
      <w:spacing w:val="10"/>
      <w:sz w:val="48"/>
      <w:szCs w:val="48"/>
      <w:lang w:eastAsia="ja-JP"/>
    </w:rPr>
  </w:style>
  <w:style w:type="paragraph" w:styleId="Subtitle">
    <w:name w:val="Subtitle"/>
    <w:basedOn w:val="Normal"/>
    <w:link w:val="SubtitleChar"/>
    <w:uiPriority w:val="11"/>
    <w:qFormat/>
    <w:rPr>
      <w:i/>
      <w:color w:val="04617B" w:themeColor="text2"/>
      <w:spacing w:val="5"/>
      <w:sz w:val="24"/>
      <w:szCs w:val="24"/>
    </w:rPr>
  </w:style>
  <w:style w:type="character" w:customStyle="1" w:styleId="SubtitleChar">
    <w:name w:val="Subtitle Char"/>
    <w:basedOn w:val="DefaultParagraphFont"/>
    <w:link w:val="Subtitle"/>
    <w:uiPriority w:val="11"/>
    <w:rPr>
      <w:rFonts w:cstheme="minorHAnsi"/>
      <w:i/>
      <w:color w:val="04617B"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3485B"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0B5294" w:themeColor="accent1" w:themeShade="BF"/>
      <w:sz w:val="16"/>
      <w:szCs w:val="16"/>
    </w:rPr>
  </w:style>
  <w:style w:type="character" w:styleId="Emphasis">
    <w:name w:val="Emphasis"/>
    <w:uiPriority w:val="20"/>
    <w:qFormat/>
    <w:rPr>
      <w:b/>
      <w:i/>
      <w:color w:val="02303D"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03485B"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03485B" w:themeColor="text2" w:themeShade="BF"/>
      <w:sz w:val="20"/>
      <w:szCs w:val="20"/>
      <w:lang w:eastAsia="ja-JP"/>
    </w:rPr>
  </w:style>
  <w:style w:type="character" w:customStyle="1" w:styleId="Heading3Char">
    <w:name w:val="Heading 3 Char"/>
    <w:basedOn w:val="DefaultParagraphFont"/>
    <w:link w:val="Heading3"/>
    <w:uiPriority w:val="9"/>
    <w:rsid w:val="00167EAD"/>
    <w:rPr>
      <w:rFonts w:asciiTheme="majorHAnsi" w:hAnsiTheme="majorHAnsi" w:cstheme="minorHAnsi"/>
      <w:i/>
      <w:color w:val="21B2C9" w:themeColor="background2" w:themeShade="80"/>
      <w:spacing w:val="5"/>
      <w:sz w:val="24"/>
      <w:szCs w:val="24"/>
      <w:lang w:eastAsia="ja-JP"/>
    </w:rPr>
  </w:style>
  <w:style w:type="character" w:customStyle="1" w:styleId="Heading4Char">
    <w:name w:val="Heading 4 Char"/>
    <w:basedOn w:val="DefaultParagraphFont"/>
    <w:link w:val="Heading4"/>
    <w:uiPriority w:val="9"/>
    <w:rPr>
      <w:rFonts w:asciiTheme="majorHAnsi" w:hAnsiTheme="majorHAnsi" w:cstheme="minorHAnsi"/>
      <w:color w:val="0B5294" w:themeColor="accent1" w:themeShade="BF"/>
      <w:lang w:eastAsia="ja-JP"/>
    </w:rPr>
  </w:style>
  <w:style w:type="character" w:customStyle="1" w:styleId="Heading5Char">
    <w:name w:val="Heading 5 Char"/>
    <w:basedOn w:val="DefaultParagraphFont"/>
    <w:link w:val="Heading5"/>
    <w:uiPriority w:val="9"/>
    <w:rPr>
      <w:rFonts w:cstheme="minorHAnsi"/>
      <w:i/>
      <w:color w:val="0B5294" w:themeColor="accent1" w:themeShade="BF"/>
      <w:lang w:eastAsia="ja-JP"/>
    </w:rPr>
  </w:style>
  <w:style w:type="character" w:customStyle="1" w:styleId="Heading6Char">
    <w:name w:val="Heading 6 Char"/>
    <w:basedOn w:val="DefaultParagraphFont"/>
    <w:link w:val="Heading6"/>
    <w:uiPriority w:val="9"/>
    <w:semiHidden/>
    <w:rPr>
      <w:rFonts w:cstheme="minorHAnsi"/>
      <w:b/>
      <w:color w:val="0B5294"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0B5294"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0075A2"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0075A2" w:themeColor="accent2" w:themeShade="BF"/>
      <w:sz w:val="18"/>
      <w:szCs w:val="18"/>
      <w:lang w:eastAsia="ja-JP"/>
    </w:rPr>
  </w:style>
  <w:style w:type="character" w:styleId="IntenseEmphasis">
    <w:name w:val="Intense Emphasis"/>
    <w:basedOn w:val="DefaultParagraphFont"/>
    <w:uiPriority w:val="21"/>
    <w:qFormat/>
    <w:rPr>
      <w:i/>
      <w:caps/>
      <w:color w:val="0B5294"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03485B" w:themeColor="text2" w:themeShade="BF"/>
      <w:sz w:val="20"/>
      <w:szCs w:val="20"/>
      <w:lang w:eastAsia="ja-JP"/>
    </w:rPr>
  </w:style>
  <w:style w:type="paragraph" w:styleId="IntenseQuote">
    <w:name w:val="Intense Quote"/>
    <w:basedOn w:val="Quote"/>
    <w:link w:val="IntenseQuoteChar"/>
    <w:uiPriority w:val="30"/>
    <w:qFormat/>
    <w:pPr>
      <w:pBdr>
        <w:bottom w:val="double" w:sz="4" w:space="4" w:color="0F6FC6" w:themeColor="accent1"/>
      </w:pBdr>
      <w:spacing w:line="300" w:lineRule="auto"/>
      <w:ind w:left="936" w:right="936"/>
    </w:pPr>
    <w:rPr>
      <w:i w:val="0"/>
      <w:color w:val="0B5294" w:themeColor="accent1" w:themeShade="BF"/>
    </w:rPr>
  </w:style>
  <w:style w:type="character" w:customStyle="1" w:styleId="IntenseQuoteChar">
    <w:name w:val="Intense Quote Char"/>
    <w:basedOn w:val="DefaultParagraphFont"/>
    <w:link w:val="IntenseQuote"/>
    <w:uiPriority w:val="30"/>
    <w:rPr>
      <w:rFonts w:cstheme="minorHAnsi"/>
      <w:color w:val="0B5294" w:themeColor="accent1" w:themeShade="BF"/>
      <w:sz w:val="20"/>
      <w:szCs w:val="20"/>
      <w:lang w:eastAsia="ja-JP"/>
    </w:rPr>
  </w:style>
  <w:style w:type="character" w:styleId="IntenseReference">
    <w:name w:val="Intense Reference"/>
    <w:basedOn w:val="DefaultParagraphFont"/>
    <w:uiPriority w:val="32"/>
    <w:qFormat/>
    <w:rPr>
      <w:rFonts w:cs="Times New Roman"/>
      <w:b/>
      <w:caps/>
      <w:color w:val="0075A2"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0B5294" w:themeColor="accent1" w:themeShade="BF"/>
    </w:rPr>
  </w:style>
  <w:style w:type="character" w:styleId="SubtleReference">
    <w:name w:val="Subtle Reference"/>
    <w:basedOn w:val="DefaultParagraphFont"/>
    <w:uiPriority w:val="31"/>
    <w:qFormat/>
    <w:rPr>
      <w:rFonts w:cs="Times New Roman"/>
      <w:b/>
      <w:i/>
      <w:color w:val="0075A2"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D51D05"/>
    <w:pPr>
      <w:keepNext/>
      <w:keepLines/>
      <w:spacing w:before="480" w:after="0"/>
      <w:outlineLvl w:val="9"/>
    </w:pPr>
    <w:rPr>
      <w:rFonts w:eastAsiaTheme="majorEastAsia" w:cstheme="majorBidi"/>
      <w:b/>
      <w:bCs/>
      <w:smallCaps w:val="0"/>
      <w:color w:val="0B5294" w:themeColor="accent1" w:themeShade="BF"/>
      <w:spacing w:val="0"/>
      <w:sz w:val="28"/>
      <w:szCs w:val="28"/>
    </w:rPr>
  </w:style>
  <w:style w:type="paragraph" w:styleId="TOC2">
    <w:name w:val="toc 2"/>
    <w:basedOn w:val="Normal"/>
    <w:next w:val="Normal"/>
    <w:autoRedefine/>
    <w:uiPriority w:val="39"/>
    <w:semiHidden/>
    <w:unhideWhenUsed/>
    <w:qFormat/>
    <w:rsid w:val="00D51D05"/>
    <w:pPr>
      <w:spacing w:after="100"/>
      <w:ind w:left="220"/>
    </w:pPr>
    <w:rPr>
      <w:rFonts w:eastAsiaTheme="minorEastAsia" w:cstheme="minorBidi"/>
      <w:color w:val="auto"/>
      <w:sz w:val="22"/>
      <w:szCs w:val="22"/>
    </w:rPr>
  </w:style>
  <w:style w:type="paragraph" w:styleId="TOC1">
    <w:name w:val="toc 1"/>
    <w:basedOn w:val="Normal"/>
    <w:next w:val="Normal"/>
    <w:autoRedefine/>
    <w:uiPriority w:val="39"/>
    <w:unhideWhenUsed/>
    <w:qFormat/>
    <w:rsid w:val="00060E15"/>
    <w:pPr>
      <w:tabs>
        <w:tab w:val="left" w:pos="440"/>
        <w:tab w:val="right" w:leader="dot" w:pos="9639"/>
        <w:tab w:val="right" w:leader="dot" w:pos="12950"/>
      </w:tabs>
      <w:spacing w:after="100"/>
      <w:jc w:val="right"/>
    </w:pPr>
    <w:rPr>
      <w:rFonts w:eastAsiaTheme="minorEastAsia" w:cstheme="minorBidi"/>
      <w:color w:val="auto"/>
      <w:sz w:val="22"/>
      <w:szCs w:val="22"/>
    </w:rPr>
  </w:style>
  <w:style w:type="paragraph" w:styleId="TOC3">
    <w:name w:val="toc 3"/>
    <w:basedOn w:val="Normal"/>
    <w:next w:val="Normal"/>
    <w:autoRedefine/>
    <w:uiPriority w:val="39"/>
    <w:unhideWhenUsed/>
    <w:qFormat/>
    <w:rsid w:val="00053776"/>
    <w:pPr>
      <w:tabs>
        <w:tab w:val="left" w:leader="dot" w:pos="720"/>
        <w:tab w:val="left" w:leader="dot" w:pos="9061"/>
        <w:tab w:val="left" w:leader="dot" w:pos="9639"/>
        <w:tab w:val="left" w:pos="9781"/>
        <w:tab w:val="left" w:leader="dot" w:pos="12950"/>
      </w:tabs>
      <w:spacing w:after="100"/>
      <w:ind w:left="442"/>
      <w:mirrorIndents/>
    </w:pPr>
    <w:rPr>
      <w:rFonts w:eastAsiaTheme="minorEastAsia" w:cstheme="minorBidi"/>
      <w:color w:val="auto"/>
      <w:sz w:val="22"/>
      <w:szCs w:val="22"/>
    </w:rPr>
  </w:style>
  <w:style w:type="character" w:styleId="Hyperlink">
    <w:name w:val="Hyperlink"/>
    <w:basedOn w:val="DefaultParagraphFont"/>
    <w:uiPriority w:val="99"/>
    <w:unhideWhenUsed/>
    <w:rsid w:val="00D51D05"/>
    <w:rPr>
      <w:color w:val="F49100" w:themeColor="hyperlink"/>
      <w:u w:val="single"/>
    </w:rPr>
  </w:style>
  <w:style w:type="paragraph" w:styleId="EndnoteText">
    <w:name w:val="endnote text"/>
    <w:basedOn w:val="Normal"/>
    <w:link w:val="EndnoteTextChar"/>
    <w:uiPriority w:val="99"/>
    <w:semiHidden/>
    <w:unhideWhenUsed/>
    <w:rsid w:val="00D024FE"/>
    <w:pPr>
      <w:spacing w:after="0" w:line="240" w:lineRule="auto"/>
    </w:pPr>
  </w:style>
  <w:style w:type="character" w:customStyle="1" w:styleId="EndnoteTextChar">
    <w:name w:val="Endnote Text Char"/>
    <w:basedOn w:val="DefaultParagraphFont"/>
    <w:link w:val="EndnoteText"/>
    <w:uiPriority w:val="99"/>
    <w:semiHidden/>
    <w:rsid w:val="00D024FE"/>
    <w:rPr>
      <w:rFonts w:cstheme="minorHAnsi"/>
      <w:color w:val="03485B" w:themeColor="text2" w:themeShade="BF"/>
      <w:sz w:val="20"/>
      <w:szCs w:val="20"/>
      <w:lang w:eastAsia="ja-JP"/>
    </w:rPr>
  </w:style>
  <w:style w:type="character" w:styleId="EndnoteReference">
    <w:name w:val="endnote reference"/>
    <w:basedOn w:val="DefaultParagraphFont"/>
    <w:uiPriority w:val="99"/>
    <w:semiHidden/>
    <w:unhideWhenUsed/>
    <w:rsid w:val="00D024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9861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27.png"/><Relationship Id="rId39" Type="http://schemas.openxmlformats.org/officeDocument/2006/relationships/image" Target="media/image42.png"/><Relationship Id="rId21" Type="http://schemas.openxmlformats.org/officeDocument/2006/relationships/image" Target="media/image12.png"/><Relationship Id="rId34" Type="http://schemas.openxmlformats.org/officeDocument/2006/relationships/image" Target="media/image37.png"/><Relationship Id="rId42" Type="http://schemas.openxmlformats.org/officeDocument/2006/relationships/image" Target="media/image45.png"/><Relationship Id="rId47" Type="http://schemas.openxmlformats.org/officeDocument/2006/relationships/image" Target="media/image55.png"/><Relationship Id="rId50" Type="http://schemas.openxmlformats.org/officeDocument/2006/relationships/image" Target="media/image58.png"/><Relationship Id="rId55" Type="http://schemas.openxmlformats.org/officeDocument/2006/relationships/image" Target="media/image63.png"/><Relationship Id="rId63" Type="http://schemas.openxmlformats.org/officeDocument/2006/relationships/image" Target="media/image71.png"/><Relationship Id="rId68"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9.png"/><Relationship Id="rId32" Type="http://schemas.openxmlformats.org/officeDocument/2006/relationships/image" Target="media/image35.png"/><Relationship Id="rId37" Type="http://schemas.openxmlformats.org/officeDocument/2006/relationships/image" Target="media/image40.png"/><Relationship Id="rId40" Type="http://schemas.openxmlformats.org/officeDocument/2006/relationships/image" Target="media/image43.png"/><Relationship Id="rId45" Type="http://schemas.openxmlformats.org/officeDocument/2006/relationships/image" Target="media/image48.png"/><Relationship Id="rId53" Type="http://schemas.openxmlformats.org/officeDocument/2006/relationships/image" Target="media/image61.png"/><Relationship Id="rId58" Type="http://schemas.openxmlformats.org/officeDocument/2006/relationships/image" Target="media/image66.png"/><Relationship Id="rId66" Type="http://schemas.openxmlformats.org/officeDocument/2006/relationships/image" Target="media/image7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5.png"/><Relationship Id="rId28" Type="http://schemas.openxmlformats.org/officeDocument/2006/relationships/image" Target="media/image29.png"/><Relationship Id="rId36" Type="http://schemas.openxmlformats.org/officeDocument/2006/relationships/image" Target="media/image39.png"/><Relationship Id="rId49" Type="http://schemas.openxmlformats.org/officeDocument/2006/relationships/image" Target="media/image57.png"/><Relationship Id="rId57" Type="http://schemas.openxmlformats.org/officeDocument/2006/relationships/image" Target="media/image65.png"/><Relationship Id="rId61" Type="http://schemas.openxmlformats.org/officeDocument/2006/relationships/image" Target="media/image6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34.png"/><Relationship Id="rId44" Type="http://schemas.openxmlformats.org/officeDocument/2006/relationships/image" Target="media/image47.png"/><Relationship Id="rId52" Type="http://schemas.openxmlformats.org/officeDocument/2006/relationships/image" Target="media/image60.png"/><Relationship Id="rId60" Type="http://schemas.openxmlformats.org/officeDocument/2006/relationships/image" Target="media/image68.png"/><Relationship Id="rId65" Type="http://schemas.openxmlformats.org/officeDocument/2006/relationships/image" Target="media/image7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28.png"/><Relationship Id="rId30" Type="http://schemas.openxmlformats.org/officeDocument/2006/relationships/image" Target="media/image33.png"/><Relationship Id="rId35" Type="http://schemas.openxmlformats.org/officeDocument/2006/relationships/image" Target="media/image38.png"/><Relationship Id="rId43" Type="http://schemas.openxmlformats.org/officeDocument/2006/relationships/image" Target="media/image46.png"/><Relationship Id="rId48" Type="http://schemas.openxmlformats.org/officeDocument/2006/relationships/image" Target="media/image56.png"/><Relationship Id="rId56" Type="http://schemas.openxmlformats.org/officeDocument/2006/relationships/image" Target="media/image64.png"/><Relationship Id="rId64" Type="http://schemas.openxmlformats.org/officeDocument/2006/relationships/image" Target="media/image72.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22.png"/><Relationship Id="rId33" Type="http://schemas.openxmlformats.org/officeDocument/2006/relationships/image" Target="media/image36.png"/><Relationship Id="rId38" Type="http://schemas.openxmlformats.org/officeDocument/2006/relationships/image" Target="media/image41.png"/><Relationship Id="rId46" Type="http://schemas.openxmlformats.org/officeDocument/2006/relationships/image" Target="media/image54.png"/><Relationship Id="rId59" Type="http://schemas.openxmlformats.org/officeDocument/2006/relationships/image" Target="media/image67.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44.png"/><Relationship Id="rId54" Type="http://schemas.openxmlformats.org/officeDocument/2006/relationships/image" Target="media/image62.png"/><Relationship Id="rId62" Type="http://schemas.openxmlformats.org/officeDocument/2006/relationships/image" Target="media/image70.png"/><Relationship Id="rId70"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image" Target="media/image23.png"/><Relationship Id="rId13" Type="http://schemas.openxmlformats.org/officeDocument/2006/relationships/image" Target="media/image31.png"/><Relationship Id="rId18" Type="http://schemas.openxmlformats.org/officeDocument/2006/relationships/image" Target="media/image53.png"/><Relationship Id="rId3" Type="http://schemas.openxmlformats.org/officeDocument/2006/relationships/image" Target="media/image17.png"/><Relationship Id="rId7" Type="http://schemas.openxmlformats.org/officeDocument/2006/relationships/image" Target="media/image21.png"/><Relationship Id="rId12" Type="http://schemas.openxmlformats.org/officeDocument/2006/relationships/image" Target="media/image30.png"/><Relationship Id="rId17" Type="http://schemas.openxmlformats.org/officeDocument/2006/relationships/image" Target="media/image52.png"/><Relationship Id="rId2" Type="http://schemas.openxmlformats.org/officeDocument/2006/relationships/image" Target="media/image16.png"/><Relationship Id="rId16" Type="http://schemas.openxmlformats.org/officeDocument/2006/relationships/image" Target="media/image51.png"/><Relationship Id="rId1" Type="http://schemas.openxmlformats.org/officeDocument/2006/relationships/image" Target="media/image14.png"/><Relationship Id="rId6" Type="http://schemas.openxmlformats.org/officeDocument/2006/relationships/image" Target="media/image20.png"/><Relationship Id="rId11" Type="http://schemas.openxmlformats.org/officeDocument/2006/relationships/image" Target="media/image26.png"/><Relationship Id="rId5" Type="http://schemas.openxmlformats.org/officeDocument/2006/relationships/hyperlink" Target="http://dc-js.github.io/dc.js/docs/stock.html" TargetMode="External"/><Relationship Id="rId15" Type="http://schemas.openxmlformats.org/officeDocument/2006/relationships/image" Target="media/image50.png"/><Relationship Id="rId10" Type="http://schemas.openxmlformats.org/officeDocument/2006/relationships/image" Target="media/image25.png"/><Relationship Id="rId4" Type="http://schemas.openxmlformats.org/officeDocument/2006/relationships/image" Target="media/image18.png"/><Relationship Id="rId9" Type="http://schemas.openxmlformats.org/officeDocument/2006/relationships/image" Target="media/image24.png"/><Relationship Id="rId14"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ECCPCP\AppData\Roaming\Microsoft\Templates\Orie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5.jpeg"/></Relationships>
</file>

<file path=word/theme/theme1.xml><?xml version="1.0" encoding="utf-8"?>
<a:theme xmlns:a="http://schemas.openxmlformats.org/drawingml/2006/main" name="Oriel">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This is an interactive data visualization website built using crossfilter.js, dc.js, d3.js and queue.js libraries. It includes a ‘tutorial-like’ feature using the intro.js library. Data is stored in a ClearDB SQL database and is queried in a variety of ways in order to present meaningful MIS views. Python is the language used for accessing the database. The site is hosted on Heroku.com. It was built using the Flask Framework, a bootstrap grid layout and is a site that sizes appropriately on tablet or PC.</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customXml/itemProps3.xml><?xml version="1.0" encoding="utf-8"?>
<ds:datastoreItem xmlns:ds="http://schemas.openxmlformats.org/officeDocument/2006/customXml" ds:itemID="{CF9FA047-C3C4-4188-91C7-3527FA7CD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OrielReport.dotx</Template>
  <TotalTime>14</TotalTime>
  <Pages>21</Pages>
  <Words>2092</Words>
  <Characters>11931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Project 2</vt:lpstr>
    </vt:vector>
  </TitlesOfParts>
  <Company>The Bank of New York Mellon Corporation</Company>
  <LinksUpToDate>false</LinksUpToDate>
  <CharactersWithSpaces>13996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https://workload-mis.herokuapp.com/</dc:subject>
  <dc:creator>Maria Hynes</dc:creator>
  <cp:lastModifiedBy>Maria Hynes</cp:lastModifiedBy>
  <cp:revision>5</cp:revision>
  <cp:lastPrinted>2016-12-12T21:39:00Z</cp:lastPrinted>
  <dcterms:created xsi:type="dcterms:W3CDTF">2016-08-31T09:56:00Z</dcterms:created>
  <dcterms:modified xsi:type="dcterms:W3CDTF">2016-12-13T22:43:00Z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